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2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3"/>
        <w:gridCol w:w="3321"/>
        <w:gridCol w:w="1836"/>
        <w:gridCol w:w="857"/>
        <w:gridCol w:w="1055"/>
        <w:gridCol w:w="1213"/>
        <w:gridCol w:w="10"/>
      </w:tblGrid>
      <w:tr w:rsidR="00065B0C" w14:paraId="21F6A81B" w14:textId="77777777" w:rsidTr="00620916">
        <w:trPr>
          <w:cantSplit/>
          <w:trHeight w:val="230"/>
        </w:trPr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7B2BF6" w14:textId="77777777" w:rsidR="00065B0C" w:rsidRDefault="00065B0C">
            <w:pPr>
              <w:pStyle w:val="wpiswtabeli"/>
              <w:snapToGrid w:val="0"/>
            </w:pPr>
            <w:bookmarkStart w:id="0" w:name="_GoBack"/>
            <w:bookmarkEnd w:id="0"/>
            <w:r>
              <w:t>Numer zlecenia oraz nazwa i akronim projektu:</w:t>
            </w:r>
          </w:p>
          <w:p w14:paraId="6A522EB7" w14:textId="155360FE" w:rsidR="00065B0C" w:rsidRDefault="1528EB26" w:rsidP="0AA23DBF">
            <w:pPr>
              <w:pStyle w:val="komentarz"/>
            </w:pPr>
            <w:r>
              <w:t>Automat do kawy z funkcją profil</w:t>
            </w:r>
            <w:r w:rsidR="008D2CCF">
              <w:t>owania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D72514" w14:textId="77777777" w:rsidR="00065B0C" w:rsidRDefault="00065B0C">
            <w:pPr>
              <w:pStyle w:val="wpiswtabeli"/>
              <w:snapToGrid w:val="0"/>
            </w:pPr>
            <w:r>
              <w:t>Zleceniodawca:</w:t>
            </w:r>
          </w:p>
          <w:p w14:paraId="71B6611B" w14:textId="77777777" w:rsidR="00065B0C" w:rsidRDefault="00065B0C">
            <w:pPr>
              <w:pStyle w:val="komentarz"/>
            </w:pPr>
            <w:r>
              <w:t>{ew. nazwa klienta zewnętrznego}</w:t>
            </w:r>
          </w:p>
        </w:tc>
        <w:tc>
          <w:tcPr>
            <w:tcW w:w="227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837ED" w14:textId="77777777" w:rsidR="00065B0C" w:rsidRDefault="00065B0C">
            <w:pPr>
              <w:pStyle w:val="wpiswtabeli"/>
              <w:snapToGrid w:val="0"/>
            </w:pPr>
            <w:r>
              <w:t>Zleceniobiorca:</w:t>
            </w:r>
          </w:p>
          <w:p w14:paraId="42466753" w14:textId="77777777" w:rsidR="00065B0C" w:rsidRDefault="00594658">
            <w:pPr>
              <w:pStyle w:val="wpiswtabeli"/>
              <w:snapToGrid w:val="0"/>
              <w:jc w:val="center"/>
            </w:pPr>
            <w:r>
              <w:rPr>
                <w:b w:val="0"/>
              </w:rPr>
              <w:pict w14:anchorId="3C1CD9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pt;height:84pt">
                  <v:imagedata r:id="rId11" o:title="48C530CD"/>
                </v:shape>
              </w:pict>
            </w:r>
          </w:p>
        </w:tc>
      </w:tr>
      <w:tr w:rsidR="00065B0C" w14:paraId="2DFDFA7C" w14:textId="77777777" w:rsidTr="00620916">
        <w:trPr>
          <w:cantSplit/>
          <w:trHeight w:val="1043"/>
        </w:trPr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9BDC31" w14:textId="77777777" w:rsidR="00065B0C" w:rsidRDefault="00065B0C">
            <w:pPr>
              <w:pStyle w:val="wpiswtabeli"/>
              <w:snapToGrid w:val="0"/>
            </w:pPr>
            <w:r>
              <w:t xml:space="preserve">Zespół projektowy: </w:t>
            </w:r>
          </w:p>
          <w:p w14:paraId="4756783C" w14:textId="77777777" w:rsidR="008D2CCF" w:rsidRDefault="008D2CCF" w:rsidP="008D2CC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iCs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i/>
                <w:iCs/>
                <w:sz w:val="16"/>
                <w:szCs w:val="16"/>
              </w:rPr>
              <w:t>Maksymilian Jackowski</w:t>
            </w:r>
            <w:r>
              <w:rPr>
                <w:rStyle w:val="eop"/>
                <w:rFonts w:cs="Arial"/>
                <w:i/>
                <w:iCs/>
                <w:sz w:val="16"/>
                <w:szCs w:val="16"/>
              </w:rPr>
              <w:t> </w:t>
            </w:r>
          </w:p>
          <w:p w14:paraId="7C8968F0" w14:textId="77777777" w:rsidR="00620916" w:rsidRDefault="00620916" w:rsidP="008D2CC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Arial" w:hAnsi="Arial" w:cs="Arial"/>
                <w:i/>
                <w:iCs/>
                <w:sz w:val="16"/>
                <w:szCs w:val="16"/>
              </w:rPr>
            </w:pPr>
            <w:r w:rsidRPr="00620916">
              <w:rPr>
                <w:rStyle w:val="normaltextrun"/>
                <w:rFonts w:ascii="Arial" w:hAnsi="Arial" w:cs="Arial"/>
                <w:i/>
                <w:iCs/>
                <w:sz w:val="16"/>
                <w:szCs w:val="16"/>
              </w:rPr>
              <w:t>Szymon Kawęcki</w:t>
            </w:r>
          </w:p>
          <w:p w14:paraId="0C5B091D" w14:textId="2D785609" w:rsidR="00065B0C" w:rsidRPr="008D2CCF" w:rsidRDefault="008D2CCF" w:rsidP="008D2CC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i/>
                <w:iCs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i/>
                <w:iCs/>
                <w:sz w:val="16"/>
                <w:szCs w:val="16"/>
              </w:rPr>
              <w:t>Maciej Serafin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7951B0" w14:textId="77777777" w:rsidR="00065B0C" w:rsidRDefault="00065B0C">
            <w:pPr>
              <w:pStyle w:val="wpiswtabeli"/>
              <w:snapToGrid w:val="0"/>
            </w:pPr>
            <w:r>
              <w:t>Kierownik projektu:</w:t>
            </w:r>
          </w:p>
          <w:p w14:paraId="183F909A" w14:textId="77777777" w:rsidR="00065B0C" w:rsidRDefault="00065B0C">
            <w:pPr>
              <w:pStyle w:val="komentarz"/>
            </w:pPr>
            <w:r>
              <w:t>{nazwisko, imię}</w:t>
            </w:r>
          </w:p>
        </w:tc>
        <w:tc>
          <w:tcPr>
            <w:tcW w:w="2278" w:type="dxa"/>
            <w:gridSpan w:val="3"/>
            <w:vMerge/>
            <w:vAlign w:val="center"/>
            <w:hideMark/>
          </w:tcPr>
          <w:p w14:paraId="599B183E" w14:textId="77777777" w:rsidR="00065B0C" w:rsidRDefault="00065B0C">
            <w:pPr>
              <w:spacing w:line="240" w:lineRule="auto"/>
              <w:ind w:firstLine="0"/>
              <w:rPr>
                <w:rFonts w:ascii="Arial" w:eastAsia="Arial" w:hAnsi="Arial" w:cs="Arial"/>
                <w:b/>
                <w:sz w:val="16"/>
                <w:lang w:eastAsia="ar-SA"/>
              </w:rPr>
            </w:pPr>
          </w:p>
        </w:tc>
      </w:tr>
      <w:tr w:rsidR="00065B0C" w14:paraId="68E17F32" w14:textId="77777777" w:rsidTr="00620916">
        <w:trPr>
          <w:cantSplit/>
          <w:trHeight w:val="230"/>
        </w:trPr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7F3979" w14:textId="77777777" w:rsidR="00065B0C" w:rsidRDefault="00065B0C">
            <w:pPr>
              <w:pStyle w:val="wpiswtabeli"/>
              <w:snapToGrid w:val="0"/>
            </w:pPr>
            <w:r>
              <w:t xml:space="preserve">Nazwa dokumentu: </w:t>
            </w:r>
          </w:p>
          <w:p w14:paraId="42CC82F1" w14:textId="77777777" w:rsidR="00065B0C" w:rsidRDefault="00065B0C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Specyfikacja Wymagań</w:t>
            </w:r>
            <w:r w:rsidR="00B67D35">
              <w:rPr>
                <w:b w:val="0"/>
                <w:i/>
              </w:rPr>
              <w:t xml:space="preserve"> </w:t>
            </w:r>
            <w:r>
              <w:rPr>
                <w:b w:val="0"/>
                <w:i/>
              </w:rPr>
              <w:t>Systemowych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822EE" w14:textId="77777777" w:rsidR="00065B0C" w:rsidRDefault="00065B0C">
            <w:pPr>
              <w:pStyle w:val="wpiswtabeli"/>
              <w:snapToGrid w:val="0"/>
            </w:pPr>
            <w:r>
              <w:t>Odpowiedzialny za dokument:</w:t>
            </w:r>
          </w:p>
          <w:p w14:paraId="2AF0D3F6" w14:textId="6FACF3F2" w:rsidR="00065B0C" w:rsidRDefault="00620916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Maksymilian Jackowski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0537D" w14:textId="5542255A" w:rsidR="00065B0C" w:rsidRDefault="00F87BF0">
            <w:pPr>
              <w:pStyle w:val="wpiswtabeli"/>
              <w:snapToGrid w:val="0"/>
            </w:pPr>
            <w:r>
              <w:t>Promotor</w:t>
            </w:r>
            <w:r w:rsidR="00065B0C">
              <w:t>:</w:t>
            </w:r>
          </w:p>
          <w:p w14:paraId="4B8FDB6B" w14:textId="77777777" w:rsidR="00065B0C" w:rsidRDefault="00065B0C">
            <w:pPr>
              <w:pStyle w:val="komentarz"/>
            </w:pPr>
            <w:r>
              <w:t>{uczelniany opiekun projektu}</w:t>
            </w:r>
          </w:p>
        </w:tc>
      </w:tr>
      <w:tr w:rsidR="00065B0C" w14:paraId="0E16A718" w14:textId="77777777" w:rsidTr="00620916">
        <w:trPr>
          <w:gridAfter w:val="1"/>
          <w:wAfter w:w="10" w:type="dxa"/>
          <w:cantSplit/>
          <w:trHeight w:val="348"/>
        </w:trPr>
        <w:tc>
          <w:tcPr>
            <w:tcW w:w="921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DD98D83" w14:textId="77777777" w:rsidR="00065B0C" w:rsidRDefault="00065B0C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065B0C" w14:paraId="4F5F4B5D" w14:textId="77777777" w:rsidTr="00620916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61508A8" w14:textId="77777777" w:rsidR="00065B0C" w:rsidRDefault="00065B0C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FF9CCB4" w14:textId="77777777" w:rsidR="00065B0C" w:rsidRDefault="00065B0C">
            <w:pPr>
              <w:pStyle w:val="wpiswtabelicentr"/>
              <w:snapToGrid w:val="0"/>
            </w:pPr>
            <w:r>
              <w:t>Opis modyfikacji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2EEDA7" w14:textId="77777777" w:rsidR="00065B0C" w:rsidRDefault="00065B0C">
            <w:pPr>
              <w:pStyle w:val="wpiswtabelicentr"/>
              <w:snapToGrid w:val="0"/>
            </w:pPr>
            <w:r>
              <w:t>Rozdział / strona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601ED2" w14:textId="77777777" w:rsidR="00065B0C" w:rsidRDefault="00065B0C">
            <w:pPr>
              <w:pStyle w:val="wpiswtabelicentr"/>
              <w:snapToGrid w:val="0"/>
            </w:pPr>
            <w:r>
              <w:t>Autor modyfikacji</w:t>
            </w:r>
          </w:p>
        </w:tc>
        <w:tc>
          <w:tcPr>
            <w:tcW w:w="1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B4192" w14:textId="77777777" w:rsidR="00065B0C" w:rsidRDefault="00065B0C">
            <w:pPr>
              <w:pStyle w:val="wpiswtabelicentr"/>
              <w:snapToGrid w:val="0"/>
            </w:pPr>
            <w:r>
              <w:t>Data</w:t>
            </w:r>
          </w:p>
        </w:tc>
      </w:tr>
      <w:tr w:rsidR="00620916" w14:paraId="0CE51381" w14:textId="77777777" w:rsidTr="00620916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DB1A03" w14:textId="4A5CCB64" w:rsidR="00620916" w:rsidRDefault="00620916" w:rsidP="00620916">
            <w:pPr>
              <w:pStyle w:val="komentarz"/>
            </w:pPr>
            <w:r>
              <w:t>V</w:t>
            </w:r>
            <w:r w:rsidR="00EF6C1D">
              <w:t>0.1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195CC" w14:textId="06D64392" w:rsidR="00620916" w:rsidRDefault="00620916" w:rsidP="00620916">
            <w:pPr>
              <w:pStyle w:val="komentarz"/>
            </w:pPr>
            <w:r w:rsidRPr="00A41B30">
              <w:t>Utworzenie wstępnej wersji dokumentu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5C6922" w14:textId="360BB0FD" w:rsidR="00620916" w:rsidRDefault="00EF6C1D" w:rsidP="00620916">
            <w:pPr>
              <w:pStyle w:val="komentarz"/>
            </w:pPr>
            <w:r>
              <w:t>1-3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3A15C3" w14:textId="4DEE6419" w:rsidR="00620916" w:rsidRDefault="00620916" w:rsidP="00620916">
            <w:pPr>
              <w:pStyle w:val="komentarz"/>
            </w:pPr>
            <w:r>
              <w:t>Maksymilian</w:t>
            </w:r>
            <w:r w:rsidR="00EF6C1D">
              <w:t xml:space="preserve"> Jackowski</w:t>
            </w:r>
          </w:p>
        </w:tc>
        <w:tc>
          <w:tcPr>
            <w:tcW w:w="1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1E6ED" w14:textId="7EE7547F" w:rsidR="00620916" w:rsidRDefault="00620916" w:rsidP="00620916">
            <w:pPr>
              <w:pStyle w:val="komentarz"/>
            </w:pPr>
            <w:r>
              <w:t>11.03.2026</w:t>
            </w:r>
          </w:p>
        </w:tc>
      </w:tr>
      <w:tr w:rsidR="00EF6C1D" w14:paraId="2180767A" w14:textId="77777777" w:rsidTr="00620916"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1DE8D5" w14:textId="7C36B4E5" w:rsidR="00EF6C1D" w:rsidRDefault="00EF6C1D" w:rsidP="00620916">
            <w:pPr>
              <w:pStyle w:val="komentarz"/>
            </w:pPr>
            <w:r>
              <w:t>V0.2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79D7DE" w14:textId="4137FFF2" w:rsidR="00EF6C1D" w:rsidRPr="00A41B30" w:rsidRDefault="00EF6C1D" w:rsidP="00620916">
            <w:pPr>
              <w:pStyle w:val="komentarz"/>
            </w:pPr>
            <w:r w:rsidRPr="00EF6C1D">
              <w:t xml:space="preserve">Rozszerzenie dokumentu o szczegółowe wymagania funkcjonalne i </w:t>
            </w:r>
            <w:proofErr w:type="spellStart"/>
            <w:r w:rsidRPr="00EF6C1D">
              <w:t>pozafunkcjonalne</w:t>
            </w:r>
            <w:proofErr w:type="spellEnd"/>
            <w:r w:rsidRPr="00EF6C1D">
              <w:t>, uzupełnienie kart wymagań oraz doprecyzowanie interfejsów systemu i środowiska docelowego.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5B4B18" w14:textId="39CF9E0C" w:rsidR="00EF6C1D" w:rsidRPr="00A41B30" w:rsidRDefault="00EF6C1D" w:rsidP="00620916">
            <w:pPr>
              <w:pStyle w:val="komentarz"/>
            </w:pPr>
            <w:r>
              <w:t>Całość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5CC3D8" w14:textId="7811AACF" w:rsidR="00EF6C1D" w:rsidRDefault="00EF6C1D" w:rsidP="00620916">
            <w:pPr>
              <w:pStyle w:val="komentarz"/>
            </w:pPr>
            <w:r>
              <w:t>Maciej Serafin</w:t>
            </w:r>
          </w:p>
        </w:tc>
        <w:tc>
          <w:tcPr>
            <w:tcW w:w="1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ED11" w14:textId="6982B579" w:rsidR="00EF6C1D" w:rsidRDefault="00EF6C1D" w:rsidP="00620916">
            <w:pPr>
              <w:pStyle w:val="komentarz"/>
            </w:pPr>
            <w:r>
              <w:t>12.03.2026</w:t>
            </w:r>
          </w:p>
        </w:tc>
      </w:tr>
    </w:tbl>
    <w:p w14:paraId="08589299" w14:textId="7CCEE9E1" w:rsidR="009E0C48" w:rsidRPr="009E0C48" w:rsidRDefault="00606BDC" w:rsidP="0044210B">
      <w:pPr>
        <w:pStyle w:val="Heading1"/>
      </w:pPr>
      <w:r>
        <w:t xml:space="preserve">Wprowadzenie </w:t>
      </w:r>
      <w:r w:rsidR="00BD503A">
        <w:t>–</w:t>
      </w:r>
      <w:r>
        <w:t xml:space="preserve"> o dokumencie</w:t>
      </w:r>
    </w:p>
    <w:p w14:paraId="16C03FFF" w14:textId="77777777" w:rsidR="00606BDC" w:rsidRPr="00A32660" w:rsidRDefault="00606BDC" w:rsidP="00365051">
      <w:pPr>
        <w:pStyle w:val="Heading2"/>
      </w:pPr>
      <w:r w:rsidRPr="00A32660">
        <w:t>Cel dokumentu</w:t>
      </w:r>
    </w:p>
    <w:p w14:paraId="6863CDB6" w14:textId="3CFAFD0D" w:rsidR="00606BDC" w:rsidRPr="008D2CCF" w:rsidRDefault="008D2CCF" w:rsidP="008A30F7">
      <w:pPr>
        <w:pStyle w:val="podpowiedzi"/>
        <w:rPr>
          <w:i w:val="0"/>
        </w:rPr>
      </w:pPr>
      <w:r>
        <w:rPr>
          <w:i w:val="0"/>
        </w:rPr>
        <w:t xml:space="preserve">Celem niniejszego dokumentu jest zdefiniowanie i udokumentowanie szczegółowych wymagań funkcjonalnych, </w:t>
      </w:r>
      <w:proofErr w:type="spellStart"/>
      <w:r>
        <w:rPr>
          <w:i w:val="0"/>
        </w:rPr>
        <w:t>pozafunkcjonalnych</w:t>
      </w:r>
      <w:proofErr w:type="spellEnd"/>
      <w:r>
        <w:rPr>
          <w:i w:val="0"/>
        </w:rPr>
        <w:t xml:space="preserve"> oraz biznesowych dla systemu inteligentnego automatu do kawy. Dokument ten stanowi podstawę do zaprojektowania architektury systemu, jego późniejszej implementacji oraz testów akceptacyjnych.</w:t>
      </w:r>
    </w:p>
    <w:p w14:paraId="57D7A22C" w14:textId="77777777" w:rsidR="00606BDC" w:rsidRPr="00A32660" w:rsidRDefault="00606BDC" w:rsidP="00365051">
      <w:pPr>
        <w:pStyle w:val="Heading2"/>
      </w:pPr>
      <w:r w:rsidRPr="00A32660">
        <w:t>Zakres dokumentu</w:t>
      </w:r>
    </w:p>
    <w:p w14:paraId="067550C6" w14:textId="1918D73A" w:rsidR="00E25B05" w:rsidRPr="008D2CCF" w:rsidRDefault="008D2CCF" w:rsidP="008A30F7">
      <w:pPr>
        <w:pStyle w:val="podpowiedzi"/>
        <w:rPr>
          <w:i w:val="0"/>
        </w:rPr>
      </w:pPr>
      <w:r>
        <w:rPr>
          <w:i w:val="0"/>
        </w:rPr>
        <w:t>Dokument zawiera analizę otoczenia biznesowego, identyfikację głównych udziałowców projektu</w:t>
      </w:r>
      <w:r w:rsidR="00B67120">
        <w:rPr>
          <w:i w:val="0"/>
        </w:rPr>
        <w:t xml:space="preserve"> oraz specyfikację wymagań. </w:t>
      </w:r>
      <w:r w:rsidR="00937BB0" w:rsidRPr="00937BB0">
        <w:rPr>
          <w:i w:val="0"/>
        </w:rPr>
        <w:t>Szczególny nacisk położono na innowacyjne moduły systemu takie jak autoryzacja za pomocą czytnika linii papilarnych, system szybkiego zamawiania ulubionej kawy oraz moduł lojalnościowy oparty na mechanizmie loterii.</w:t>
      </w:r>
    </w:p>
    <w:p w14:paraId="5DA866CA" w14:textId="77777777" w:rsidR="00E25B05" w:rsidRDefault="00E25B05" w:rsidP="00365051">
      <w:pPr>
        <w:pStyle w:val="Heading2"/>
      </w:pPr>
      <w:r w:rsidRPr="00E25B05">
        <w:t>Dokumenty powiązane</w:t>
      </w:r>
    </w:p>
    <w:p w14:paraId="207C2954" w14:textId="31050226" w:rsidR="00E25B05" w:rsidRPr="00B67120" w:rsidRDefault="00594658" w:rsidP="008A30F7">
      <w:pPr>
        <w:pStyle w:val="podpowiedzi"/>
        <w:rPr>
          <w:i w:val="0"/>
        </w:rPr>
      </w:pPr>
      <w:hyperlink r:id="rId12" w:history="1">
        <w:r w:rsidR="00B67120" w:rsidRPr="00B67120">
          <w:rPr>
            <w:rStyle w:val="Hyperlink"/>
            <w:i w:val="0"/>
          </w:rPr>
          <w:t>02_DZW-Gr41c(Jackowski, Kawęcki, Serafi</w:t>
        </w:r>
        <w:r w:rsidR="00B67120" w:rsidRPr="00B67120">
          <w:rPr>
            <w:rStyle w:val="Hyperlink"/>
            <w:i w:val="0"/>
          </w:rPr>
          <w:t>n</w:t>
        </w:r>
        <w:r w:rsidR="00B67120" w:rsidRPr="00B67120">
          <w:rPr>
            <w:rStyle w:val="Hyperlink"/>
            <w:i w:val="0"/>
          </w:rPr>
          <w:t>)_v0</w:t>
        </w:r>
      </w:hyperlink>
      <w:r>
        <w:rPr>
          <w:rStyle w:val="Hyperlink"/>
          <w:i w:val="0"/>
        </w:rPr>
        <w:t>.1</w:t>
      </w:r>
    </w:p>
    <w:p w14:paraId="564A3C1A" w14:textId="77777777" w:rsidR="00606BDC" w:rsidRPr="00A32660" w:rsidRDefault="00606BDC" w:rsidP="00365051">
      <w:pPr>
        <w:pStyle w:val="Heading2"/>
      </w:pPr>
      <w:r w:rsidRPr="00A32660">
        <w:t>Odbiorcy</w:t>
      </w:r>
    </w:p>
    <w:p w14:paraId="78F0A14F" w14:textId="704501C0" w:rsidR="00606BDC" w:rsidRPr="00B67120" w:rsidRDefault="00B67120" w:rsidP="008A30F7">
      <w:pPr>
        <w:pStyle w:val="podpowiedzi"/>
        <w:rPr>
          <w:i w:val="0"/>
        </w:rPr>
      </w:pPr>
      <w:r>
        <w:rPr>
          <w:i w:val="0"/>
        </w:rPr>
        <w:t>Dokument skierowany jest do zespołu projektowego, zleceniodawcy oraz osób nadzorujących projekt.</w:t>
      </w:r>
    </w:p>
    <w:p w14:paraId="42695B2B" w14:textId="77777777" w:rsidR="00606BDC" w:rsidRPr="00A32660" w:rsidRDefault="003971B9" w:rsidP="00365051">
      <w:pPr>
        <w:pStyle w:val="Heading2"/>
      </w:pPr>
      <w:r>
        <w:t>Słownik pojęć</w:t>
      </w:r>
    </w:p>
    <w:p w14:paraId="5F6C1CA8" w14:textId="77777777" w:rsidR="00B67120" w:rsidRDefault="00B67120" w:rsidP="00B6712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cs="Arial"/>
          <w:i/>
          <w:iCs/>
          <w:sz w:val="16"/>
          <w:szCs w:val="16"/>
        </w:rPr>
      </w:pPr>
      <w:proofErr w:type="spellStart"/>
      <w:r>
        <w:rPr>
          <w:rStyle w:val="normaltextrun"/>
          <w:rFonts w:ascii="Arial" w:hAnsi="Arial" w:cs="Arial"/>
          <w:sz w:val="16"/>
          <w:szCs w:val="16"/>
        </w:rPr>
        <w:t>Hash</w:t>
      </w:r>
      <w:proofErr w:type="spellEnd"/>
      <w:r>
        <w:rPr>
          <w:rStyle w:val="normaltextrun"/>
          <w:rFonts w:ascii="Arial" w:hAnsi="Arial" w:cs="Arial"/>
          <w:sz w:val="16"/>
          <w:szCs w:val="16"/>
        </w:rPr>
        <w:t> biometryczny – matematycznie przekształcony ciąg znaków wygenerowany na podstawie odcisku palca; niemożliwy do odtworzenia.</w:t>
      </w:r>
    </w:p>
    <w:p w14:paraId="1E7D0CFC" w14:textId="3CB2F1AF" w:rsidR="00937BB0" w:rsidRDefault="00B67120" w:rsidP="00B6712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sz w:val="16"/>
          <w:szCs w:val="16"/>
        </w:rPr>
      </w:pPr>
      <w:r>
        <w:rPr>
          <w:rStyle w:val="normaltextrun"/>
          <w:rFonts w:ascii="Arial" w:hAnsi="Arial" w:cs="Arial"/>
          <w:sz w:val="16"/>
          <w:szCs w:val="16"/>
        </w:rPr>
        <w:t>Protokół MDB – standard komunikacyjny używany w maszynach </w:t>
      </w:r>
      <w:proofErr w:type="spellStart"/>
      <w:r>
        <w:rPr>
          <w:rStyle w:val="normaltextrun"/>
          <w:rFonts w:ascii="Arial" w:hAnsi="Arial" w:cs="Arial"/>
          <w:sz w:val="16"/>
          <w:szCs w:val="16"/>
        </w:rPr>
        <w:t>vendingowych</w:t>
      </w:r>
      <w:proofErr w:type="spellEnd"/>
      <w:r>
        <w:rPr>
          <w:rStyle w:val="normaltextrun"/>
          <w:rFonts w:ascii="Arial" w:hAnsi="Arial" w:cs="Arial"/>
          <w:sz w:val="16"/>
          <w:szCs w:val="16"/>
        </w:rPr>
        <w:t> do łączenia kontrolera maszyny z urządzeniami peryferyjnymi takimi jak terminal kart.</w:t>
      </w:r>
    </w:p>
    <w:p w14:paraId="032E90BA" w14:textId="33660E78" w:rsidR="00937BB0" w:rsidRPr="00937BB0" w:rsidRDefault="00937BB0" w:rsidP="00B6712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i/>
          <w:iCs/>
          <w:sz w:val="16"/>
          <w:szCs w:val="16"/>
        </w:rPr>
      </w:pPr>
      <w:r w:rsidRPr="00937BB0">
        <w:rPr>
          <w:rFonts w:ascii="Arial" w:hAnsi="Arial" w:cs="Arial"/>
          <w:i/>
          <w:iCs/>
          <w:sz w:val="16"/>
          <w:szCs w:val="16"/>
        </w:rPr>
        <w:t xml:space="preserve">Czytnik biometryczny </w:t>
      </w:r>
      <w:r>
        <w:rPr>
          <w:rStyle w:val="normaltextrun"/>
          <w:rFonts w:ascii="Arial" w:hAnsi="Arial" w:cs="Arial"/>
          <w:sz w:val="16"/>
          <w:szCs w:val="16"/>
        </w:rPr>
        <w:t xml:space="preserve">– </w:t>
      </w:r>
      <w:r w:rsidRPr="00937BB0">
        <w:rPr>
          <w:rFonts w:ascii="Arial" w:hAnsi="Arial" w:cs="Arial"/>
          <w:i/>
          <w:iCs/>
          <w:sz w:val="16"/>
          <w:szCs w:val="16"/>
        </w:rPr>
        <w:t>urządzenie umożliwiające identyfikację użytkownika na podstawie cech biologicznych, w tym przypadku odcisku palca.</w:t>
      </w:r>
    </w:p>
    <w:p w14:paraId="11EF9B90" w14:textId="4CB057D8" w:rsidR="00937BB0" w:rsidRDefault="00937BB0" w:rsidP="00B6712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i/>
          <w:iCs/>
          <w:sz w:val="18"/>
          <w:szCs w:val="18"/>
        </w:rPr>
      </w:pPr>
    </w:p>
    <w:p w14:paraId="1F860468" w14:textId="55080927" w:rsidR="00EF6C1D" w:rsidRPr="00EF6C1D" w:rsidRDefault="00CD0D4A" w:rsidP="0044210B">
      <w:pPr>
        <w:pStyle w:val="Heading1"/>
      </w:pPr>
      <w:r>
        <w:t>Projekt w kontekście</w:t>
      </w:r>
    </w:p>
    <w:p w14:paraId="54655A14" w14:textId="77777777" w:rsidR="00606BDC" w:rsidRPr="00A32660" w:rsidRDefault="00CD0D4A" w:rsidP="00365051">
      <w:pPr>
        <w:pStyle w:val="Heading2"/>
      </w:pPr>
      <w:r>
        <w:t>Kontekst biznesowy</w:t>
      </w:r>
    </w:p>
    <w:p w14:paraId="130DAA00" w14:textId="48FC9FF8" w:rsidR="00EF6C1D" w:rsidRPr="009E0C48" w:rsidRDefault="00B67120" w:rsidP="009E0C48">
      <w:pPr>
        <w:pStyle w:val="podpowiedzi"/>
        <w:rPr>
          <w:i w:val="0"/>
        </w:rPr>
      </w:pPr>
      <w:r>
        <w:rPr>
          <w:i w:val="0"/>
        </w:rPr>
        <w:t xml:space="preserve">Projekt odpowiada na potrzebę przyspieszenia obsługi w miejscach o dużym natężeniu ruchu (biurowce, uczelnie) oraz na brak narzędzi budowania lojalności na rynku tradycyjnych maszyn </w:t>
      </w:r>
      <w:proofErr w:type="spellStart"/>
      <w:r>
        <w:rPr>
          <w:i w:val="0"/>
        </w:rPr>
        <w:t>vendingowych</w:t>
      </w:r>
      <w:proofErr w:type="spellEnd"/>
      <w:r>
        <w:rPr>
          <w:i w:val="0"/>
        </w:rPr>
        <w:t>. Integracja modułu biometrycznego z systemem lojalnościowym stanowi przewagę konkurencyjną. Wdrożenie systemu wymaga uwzględnienia restrykcyjnych norm prawnych dotyczących danych osobowych.</w:t>
      </w:r>
    </w:p>
    <w:p w14:paraId="0A27B8CA" w14:textId="77777777" w:rsidR="00606BDC" w:rsidRPr="00A32660" w:rsidRDefault="00606BDC" w:rsidP="00365051">
      <w:pPr>
        <w:pStyle w:val="Heading2"/>
      </w:pPr>
      <w:r w:rsidRPr="00A32660">
        <w:t xml:space="preserve">Udziałowcy </w:t>
      </w:r>
    </w:p>
    <w:p w14:paraId="32D2EE96" w14:textId="77777777" w:rsidR="001C64A8" w:rsidRPr="001C64A8" w:rsidRDefault="001C64A8" w:rsidP="001C64A8"/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7513"/>
      </w:tblGrid>
      <w:tr w:rsidR="00606BDC" w14:paraId="65449862" w14:textId="77777777" w:rsidTr="006F5A48">
        <w:trPr>
          <w:cantSplit/>
        </w:trPr>
        <w:tc>
          <w:tcPr>
            <w:tcW w:w="9214" w:type="dxa"/>
            <w:gridSpan w:val="2"/>
            <w:shd w:val="clear" w:color="auto" w:fill="D9D9D9"/>
            <w:vAlign w:val="center"/>
          </w:tcPr>
          <w:p w14:paraId="6117B340" w14:textId="77777777" w:rsidR="00606BDC" w:rsidRPr="005D58FD" w:rsidRDefault="00606BDC" w:rsidP="006F5A48">
            <w:pPr>
              <w:pStyle w:val="wpiswtabeli"/>
            </w:pPr>
            <w:r w:rsidRPr="005D58FD">
              <w:t>KARTA UDZIAŁOWCA</w:t>
            </w:r>
          </w:p>
        </w:tc>
      </w:tr>
      <w:tr w:rsidR="007E2B87" w14:paraId="38B63283" w14:textId="77777777" w:rsidTr="006F5A48">
        <w:tc>
          <w:tcPr>
            <w:tcW w:w="1701" w:type="dxa"/>
            <w:shd w:val="clear" w:color="auto" w:fill="D9D9D9"/>
            <w:vAlign w:val="center"/>
          </w:tcPr>
          <w:p w14:paraId="1396C44A" w14:textId="77777777" w:rsidR="007E2B87" w:rsidRPr="005D58FD" w:rsidRDefault="007E2B87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7513" w:type="dxa"/>
            <w:vAlign w:val="center"/>
          </w:tcPr>
          <w:p w14:paraId="6AC59370" w14:textId="7D9090BE" w:rsidR="007E2B87" w:rsidRPr="005A5155" w:rsidRDefault="00B5610A" w:rsidP="006F5A48">
            <w:pPr>
              <w:pStyle w:val="podpowiedzi"/>
            </w:pPr>
            <w:r>
              <w:t>UOB_01</w:t>
            </w:r>
          </w:p>
        </w:tc>
      </w:tr>
      <w:tr w:rsidR="007E2B87" w14:paraId="400E15EF" w14:textId="77777777" w:rsidTr="006F5A48">
        <w:tc>
          <w:tcPr>
            <w:tcW w:w="1701" w:type="dxa"/>
            <w:shd w:val="clear" w:color="auto" w:fill="D9D9D9"/>
            <w:vAlign w:val="center"/>
          </w:tcPr>
          <w:p w14:paraId="40BCAB20" w14:textId="77777777" w:rsidR="007E2B87" w:rsidRPr="005D58FD" w:rsidRDefault="007E2B87" w:rsidP="006F5A48">
            <w:pPr>
              <w:pStyle w:val="tekstwtabeliTNR"/>
            </w:pPr>
            <w:r w:rsidRPr="005D58FD">
              <w:t>Nazwa:</w:t>
            </w:r>
          </w:p>
        </w:tc>
        <w:tc>
          <w:tcPr>
            <w:tcW w:w="7513" w:type="dxa"/>
            <w:vAlign w:val="center"/>
          </w:tcPr>
          <w:p w14:paraId="20FDB4CE" w14:textId="57A32297" w:rsidR="007E2B87" w:rsidRDefault="00B5610A" w:rsidP="006F5A48">
            <w:pPr>
              <w:pStyle w:val="podpowiedzi"/>
            </w:pPr>
            <w:r>
              <w:t>Zarejestrowany Klient Końcowy</w:t>
            </w:r>
          </w:p>
        </w:tc>
      </w:tr>
      <w:tr w:rsidR="007E2B87" w14:paraId="329DC0CE" w14:textId="77777777" w:rsidTr="006F5A48">
        <w:tc>
          <w:tcPr>
            <w:tcW w:w="1701" w:type="dxa"/>
            <w:shd w:val="clear" w:color="auto" w:fill="D9D9D9"/>
            <w:vAlign w:val="center"/>
          </w:tcPr>
          <w:p w14:paraId="776C3628" w14:textId="77777777" w:rsidR="007E2B87" w:rsidRPr="005D58FD" w:rsidRDefault="007E2B87" w:rsidP="006F5A48">
            <w:pPr>
              <w:pStyle w:val="tekstwtabeliTNR"/>
            </w:pPr>
            <w:r w:rsidRPr="005D58FD">
              <w:t>Opis:</w:t>
            </w:r>
          </w:p>
        </w:tc>
        <w:tc>
          <w:tcPr>
            <w:tcW w:w="7513" w:type="dxa"/>
            <w:vAlign w:val="center"/>
          </w:tcPr>
          <w:p w14:paraId="0D668F8D" w14:textId="30DC5B40" w:rsidR="007E2B87" w:rsidRDefault="00B5610A" w:rsidP="006F5A48">
            <w:pPr>
              <w:pStyle w:val="podpowiedzi"/>
            </w:pPr>
            <w:r>
              <w:t>Osoba regularnie kupująca kawę w automacie, która zdecydowała się zapisać swój wzorzec biometryczny.</w:t>
            </w:r>
          </w:p>
        </w:tc>
      </w:tr>
      <w:tr w:rsidR="007E2B87" w14:paraId="64622771" w14:textId="77777777" w:rsidTr="006F5A48">
        <w:tc>
          <w:tcPr>
            <w:tcW w:w="1701" w:type="dxa"/>
            <w:shd w:val="clear" w:color="auto" w:fill="D9D9D9"/>
            <w:vAlign w:val="center"/>
          </w:tcPr>
          <w:p w14:paraId="68FA7B98" w14:textId="77777777" w:rsidR="007E2B87" w:rsidRPr="005D58FD" w:rsidRDefault="007E2B87" w:rsidP="006F5A48">
            <w:pPr>
              <w:pStyle w:val="tekstwtabeliTNR"/>
            </w:pPr>
            <w:r w:rsidRPr="005D58FD">
              <w:t>Typ udziałowca:</w:t>
            </w:r>
          </w:p>
        </w:tc>
        <w:tc>
          <w:tcPr>
            <w:tcW w:w="7513" w:type="dxa"/>
            <w:vAlign w:val="center"/>
          </w:tcPr>
          <w:p w14:paraId="6C647179" w14:textId="3C1D8FF4" w:rsidR="007E2B87" w:rsidRDefault="00B5610A" w:rsidP="006F5A48">
            <w:pPr>
              <w:pStyle w:val="podpowiedzi"/>
            </w:pPr>
            <w:r>
              <w:t>Ożywiony, bezpośredni</w:t>
            </w:r>
          </w:p>
        </w:tc>
      </w:tr>
      <w:tr w:rsidR="007E2B87" w14:paraId="7806EA83" w14:textId="77777777" w:rsidTr="006F5A48">
        <w:tc>
          <w:tcPr>
            <w:tcW w:w="1701" w:type="dxa"/>
            <w:shd w:val="clear" w:color="auto" w:fill="D9D9D9"/>
            <w:vAlign w:val="center"/>
          </w:tcPr>
          <w:p w14:paraId="248FF6E4" w14:textId="77777777" w:rsidR="007E2B87" w:rsidRPr="005D58FD" w:rsidRDefault="007E2B87" w:rsidP="006F5A48">
            <w:pPr>
              <w:pStyle w:val="tekstwtabeliTNR"/>
            </w:pPr>
            <w:r w:rsidRPr="005D58FD">
              <w:t>Punkt widzenia:</w:t>
            </w:r>
          </w:p>
        </w:tc>
        <w:tc>
          <w:tcPr>
            <w:tcW w:w="7513" w:type="dxa"/>
            <w:vAlign w:val="center"/>
          </w:tcPr>
          <w:p w14:paraId="41FF3E54" w14:textId="331BF3B7" w:rsidR="007E2B87" w:rsidRDefault="00B5610A" w:rsidP="006F5A48">
            <w:pPr>
              <w:pStyle w:val="podpowiedzi"/>
            </w:pPr>
            <w:r>
              <w:t>Zależy mu na szybkości transakcji, wygodzie oraz szansie na zdobycie darmowego napoju. Wymaga wysokiego poziomu bezpieczeństwa swoich danych.</w:t>
            </w:r>
          </w:p>
        </w:tc>
      </w:tr>
      <w:tr w:rsidR="007E2B87" w14:paraId="66AEA357" w14:textId="77777777" w:rsidTr="006F5A48">
        <w:tc>
          <w:tcPr>
            <w:tcW w:w="1701" w:type="dxa"/>
            <w:shd w:val="clear" w:color="auto" w:fill="D9D9D9"/>
            <w:vAlign w:val="center"/>
          </w:tcPr>
          <w:p w14:paraId="3C5FA72A" w14:textId="77777777" w:rsidR="007E2B87" w:rsidRPr="005D58FD" w:rsidRDefault="007E2B87" w:rsidP="006F5A48">
            <w:pPr>
              <w:pStyle w:val="tekstwtabeliTNR"/>
            </w:pPr>
            <w:r w:rsidRPr="005D58FD">
              <w:t>Ograniczenia:</w:t>
            </w:r>
          </w:p>
        </w:tc>
        <w:tc>
          <w:tcPr>
            <w:tcW w:w="7513" w:type="dxa"/>
            <w:vAlign w:val="center"/>
          </w:tcPr>
          <w:p w14:paraId="3C9CCE99" w14:textId="0C554CF5" w:rsidR="007E2B87" w:rsidRDefault="00B5610A" w:rsidP="006F5A48">
            <w:pPr>
              <w:pStyle w:val="podpowiedzi"/>
            </w:pPr>
            <w:r>
              <w:t>Może mieć zabrudzone lub wilgotne dłonie, co utrudnia odczyt. Ma ograniczony czas na przerwę w pracy lub uczelni.</w:t>
            </w:r>
          </w:p>
        </w:tc>
      </w:tr>
      <w:tr w:rsidR="007E2B87" w14:paraId="17236EBB" w14:textId="77777777" w:rsidTr="006F5A48">
        <w:tc>
          <w:tcPr>
            <w:tcW w:w="1701" w:type="dxa"/>
            <w:shd w:val="clear" w:color="auto" w:fill="D9D9D9"/>
            <w:vAlign w:val="center"/>
          </w:tcPr>
          <w:p w14:paraId="54BD1FB0" w14:textId="77777777" w:rsidR="007E2B87" w:rsidRPr="005D58FD" w:rsidRDefault="007E2B87" w:rsidP="006F5A48">
            <w:pPr>
              <w:pStyle w:val="tekstwtabeliTNR"/>
            </w:pPr>
            <w:r w:rsidRPr="005D58FD">
              <w:t>Wymagania:</w:t>
            </w:r>
          </w:p>
        </w:tc>
        <w:tc>
          <w:tcPr>
            <w:tcW w:w="7513" w:type="dxa"/>
            <w:vAlign w:val="center"/>
          </w:tcPr>
          <w:p w14:paraId="76759008" w14:textId="37A492B9" w:rsidR="007E2B87" w:rsidRDefault="00B5610A" w:rsidP="00D43452">
            <w:pPr>
              <w:pStyle w:val="podpowiedzi"/>
            </w:pPr>
            <w:r>
              <w:t>WF01, WF02, WPF01</w:t>
            </w:r>
          </w:p>
        </w:tc>
      </w:tr>
    </w:tbl>
    <w:p w14:paraId="452A74A1" w14:textId="0B0C5012" w:rsidR="00221B85" w:rsidRDefault="00221B85" w:rsidP="00221B85">
      <w:pPr>
        <w:pStyle w:val="Heading2"/>
        <w:numPr>
          <w:ilvl w:val="0"/>
          <w:numId w:val="0"/>
        </w:numPr>
        <w:ind w:left="578"/>
      </w:pP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7513"/>
      </w:tblGrid>
      <w:tr w:rsidR="00221B85" w:rsidRPr="005D58FD" w14:paraId="4FE65515" w14:textId="77777777" w:rsidTr="00594658">
        <w:trPr>
          <w:cantSplit/>
        </w:trPr>
        <w:tc>
          <w:tcPr>
            <w:tcW w:w="9214" w:type="dxa"/>
            <w:gridSpan w:val="2"/>
            <w:shd w:val="clear" w:color="auto" w:fill="D9D9D9"/>
            <w:vAlign w:val="center"/>
          </w:tcPr>
          <w:p w14:paraId="2F4A492F" w14:textId="77777777" w:rsidR="00221B85" w:rsidRPr="005D58FD" w:rsidRDefault="00221B85" w:rsidP="00594658">
            <w:pPr>
              <w:pStyle w:val="wpiswtabeli"/>
            </w:pPr>
            <w:r w:rsidRPr="005D58FD">
              <w:t>KARTA UDZIAŁOWCA</w:t>
            </w:r>
          </w:p>
        </w:tc>
      </w:tr>
      <w:tr w:rsidR="00221B85" w:rsidRPr="005A5155" w14:paraId="176B04CE" w14:textId="77777777" w:rsidTr="00594658">
        <w:tc>
          <w:tcPr>
            <w:tcW w:w="1701" w:type="dxa"/>
            <w:shd w:val="clear" w:color="auto" w:fill="D9D9D9"/>
            <w:vAlign w:val="center"/>
          </w:tcPr>
          <w:p w14:paraId="525AEBA2" w14:textId="77777777" w:rsidR="00221B85" w:rsidRPr="005D58FD" w:rsidRDefault="00221B85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7513" w:type="dxa"/>
            <w:vAlign w:val="center"/>
          </w:tcPr>
          <w:p w14:paraId="050E7A00" w14:textId="031C155D" w:rsidR="00221B85" w:rsidRPr="005A5155" w:rsidRDefault="00221B85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UOB_02</w:t>
            </w:r>
          </w:p>
        </w:tc>
      </w:tr>
      <w:tr w:rsidR="00221B85" w14:paraId="056AD529" w14:textId="77777777" w:rsidTr="00594658">
        <w:tc>
          <w:tcPr>
            <w:tcW w:w="1701" w:type="dxa"/>
            <w:shd w:val="clear" w:color="auto" w:fill="D9D9D9"/>
            <w:vAlign w:val="center"/>
          </w:tcPr>
          <w:p w14:paraId="7FA40C27" w14:textId="77777777" w:rsidR="00221B85" w:rsidRPr="005D58FD" w:rsidRDefault="00221B85" w:rsidP="00594658">
            <w:pPr>
              <w:pStyle w:val="tekstwtabeliTNR"/>
            </w:pPr>
            <w:r w:rsidRPr="005D58FD">
              <w:t>Nazwa:</w:t>
            </w:r>
          </w:p>
        </w:tc>
        <w:tc>
          <w:tcPr>
            <w:tcW w:w="7513" w:type="dxa"/>
            <w:vAlign w:val="center"/>
          </w:tcPr>
          <w:p w14:paraId="537332A5" w14:textId="17F4F532" w:rsidR="00221B85" w:rsidRDefault="00221B85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Operator / Właściciel Automatu</w:t>
            </w:r>
          </w:p>
        </w:tc>
      </w:tr>
      <w:tr w:rsidR="00221B85" w14:paraId="2660EFD9" w14:textId="77777777" w:rsidTr="00594658">
        <w:tc>
          <w:tcPr>
            <w:tcW w:w="1701" w:type="dxa"/>
            <w:shd w:val="clear" w:color="auto" w:fill="D9D9D9"/>
            <w:vAlign w:val="center"/>
          </w:tcPr>
          <w:p w14:paraId="6E804AFA" w14:textId="77777777" w:rsidR="00221B85" w:rsidRPr="005D58FD" w:rsidRDefault="00221B85" w:rsidP="00594658">
            <w:pPr>
              <w:pStyle w:val="tekstwtabeliTNR"/>
            </w:pPr>
            <w:r w:rsidRPr="005D58FD">
              <w:t>Opis:</w:t>
            </w:r>
          </w:p>
        </w:tc>
        <w:tc>
          <w:tcPr>
            <w:tcW w:w="7513" w:type="dxa"/>
            <w:vAlign w:val="center"/>
          </w:tcPr>
          <w:p w14:paraId="4AC944CB" w14:textId="39A3BB33" w:rsidR="00221B85" w:rsidRDefault="00221B85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Podmiot zarządzający maszyną, odpowiedzialny za jej serwis i zaopatrzenie, czerpiący zyski ze sprzedaży.</w:t>
            </w:r>
          </w:p>
        </w:tc>
      </w:tr>
      <w:tr w:rsidR="00221B85" w14:paraId="6AF0913E" w14:textId="77777777" w:rsidTr="00594658">
        <w:tc>
          <w:tcPr>
            <w:tcW w:w="1701" w:type="dxa"/>
            <w:shd w:val="clear" w:color="auto" w:fill="D9D9D9"/>
            <w:vAlign w:val="center"/>
          </w:tcPr>
          <w:p w14:paraId="6FDE11F9" w14:textId="77777777" w:rsidR="00221B85" w:rsidRPr="005D58FD" w:rsidRDefault="00221B85" w:rsidP="00594658">
            <w:pPr>
              <w:pStyle w:val="tekstwtabeliTNR"/>
            </w:pPr>
            <w:r w:rsidRPr="005D58FD">
              <w:t>Typ udziałowca:</w:t>
            </w:r>
          </w:p>
        </w:tc>
        <w:tc>
          <w:tcPr>
            <w:tcW w:w="7513" w:type="dxa"/>
            <w:vAlign w:val="center"/>
          </w:tcPr>
          <w:p w14:paraId="35647BDD" w14:textId="416469C1" w:rsidR="00221B85" w:rsidRDefault="00221B85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ożywiony, pośredni</w:t>
            </w:r>
          </w:p>
        </w:tc>
      </w:tr>
      <w:tr w:rsidR="00221B85" w14:paraId="6BCBC3C2" w14:textId="77777777" w:rsidTr="00594658">
        <w:tc>
          <w:tcPr>
            <w:tcW w:w="1701" w:type="dxa"/>
            <w:shd w:val="clear" w:color="auto" w:fill="D9D9D9"/>
            <w:vAlign w:val="center"/>
          </w:tcPr>
          <w:p w14:paraId="2A00EE10" w14:textId="77777777" w:rsidR="00221B85" w:rsidRPr="005D58FD" w:rsidRDefault="00221B85" w:rsidP="00594658">
            <w:pPr>
              <w:pStyle w:val="tekstwtabeliTNR"/>
            </w:pPr>
            <w:r w:rsidRPr="005D58FD">
              <w:t>Punkt widzenia:</w:t>
            </w:r>
          </w:p>
        </w:tc>
        <w:tc>
          <w:tcPr>
            <w:tcW w:w="7513" w:type="dxa"/>
            <w:vAlign w:val="center"/>
          </w:tcPr>
          <w:p w14:paraId="00B99D14" w14:textId="5A71FAAD" w:rsidR="00221B85" w:rsidRDefault="00221B85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Zależy mu na niezawodności maszyny, wzroście obrotów dzięki programowi lojalnościowemu oraz dostępie do statystyk sprzedaży.</w:t>
            </w:r>
          </w:p>
        </w:tc>
      </w:tr>
      <w:tr w:rsidR="00221B85" w14:paraId="241167F7" w14:textId="77777777" w:rsidTr="00594658">
        <w:tc>
          <w:tcPr>
            <w:tcW w:w="1701" w:type="dxa"/>
            <w:shd w:val="clear" w:color="auto" w:fill="D9D9D9"/>
            <w:vAlign w:val="center"/>
          </w:tcPr>
          <w:p w14:paraId="0321CBDD" w14:textId="77777777" w:rsidR="00221B85" w:rsidRPr="005D58FD" w:rsidRDefault="00221B85" w:rsidP="00594658">
            <w:pPr>
              <w:pStyle w:val="tekstwtabeliTNR"/>
            </w:pPr>
            <w:r w:rsidRPr="005D58FD">
              <w:t>Ograniczenia:</w:t>
            </w:r>
          </w:p>
        </w:tc>
        <w:tc>
          <w:tcPr>
            <w:tcW w:w="7513" w:type="dxa"/>
            <w:vAlign w:val="center"/>
          </w:tcPr>
          <w:p w14:paraId="429688F8" w14:textId="6A8F4B38" w:rsidR="00221B85" w:rsidRDefault="00221B85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Wymaga rozwiązania taniego w eksploatacji i bezawaryjnego.</w:t>
            </w:r>
          </w:p>
        </w:tc>
      </w:tr>
      <w:tr w:rsidR="00221B85" w14:paraId="607870F4" w14:textId="77777777" w:rsidTr="00594658">
        <w:tc>
          <w:tcPr>
            <w:tcW w:w="1701" w:type="dxa"/>
            <w:shd w:val="clear" w:color="auto" w:fill="D9D9D9"/>
            <w:vAlign w:val="center"/>
          </w:tcPr>
          <w:p w14:paraId="4ACE3F5A" w14:textId="77777777" w:rsidR="00221B85" w:rsidRPr="005D58FD" w:rsidRDefault="00221B85" w:rsidP="00594658">
            <w:pPr>
              <w:pStyle w:val="tekstwtabeliTNR"/>
            </w:pPr>
            <w:r w:rsidRPr="005D58FD">
              <w:t>Wymagania:</w:t>
            </w:r>
          </w:p>
        </w:tc>
        <w:tc>
          <w:tcPr>
            <w:tcW w:w="7513" w:type="dxa"/>
            <w:vAlign w:val="center"/>
          </w:tcPr>
          <w:p w14:paraId="65614A9E" w14:textId="425D3F35" w:rsidR="00221B85" w:rsidRDefault="00221B85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WF03, WPF02</w:t>
            </w:r>
          </w:p>
        </w:tc>
      </w:tr>
    </w:tbl>
    <w:p w14:paraId="1D04A0F2" w14:textId="77777777" w:rsidR="0044210B" w:rsidRPr="00221B85" w:rsidRDefault="0044210B" w:rsidP="0044210B">
      <w:pPr>
        <w:ind w:firstLine="0"/>
      </w:pPr>
    </w:p>
    <w:p w14:paraId="455BBE18" w14:textId="7A4BB34C" w:rsidR="00E25B05" w:rsidRDefault="00E25B05" w:rsidP="00365051">
      <w:pPr>
        <w:pStyle w:val="Heading2"/>
      </w:pPr>
      <w:r>
        <w:t>Klienci</w:t>
      </w:r>
    </w:p>
    <w:p w14:paraId="5591DDE2" w14:textId="2C700798" w:rsidR="00E25B05" w:rsidRPr="00221B85" w:rsidRDefault="00221B85" w:rsidP="008A30F7">
      <w:pPr>
        <w:pStyle w:val="podpowiedzi"/>
        <w:rPr>
          <w:i w:val="0"/>
        </w:rPr>
      </w:pPr>
      <w:r w:rsidRPr="00221B85">
        <w:rPr>
          <w:rFonts w:cs="Arial"/>
          <w:i w:val="0"/>
          <w:color w:val="1F1F1F"/>
          <w:shd w:val="clear" w:color="auto" w:fill="FFFFFF"/>
        </w:rPr>
        <w:t xml:space="preserve">Klienci zewnętrzni to przede wszystkim operatorzy flot </w:t>
      </w:r>
      <w:proofErr w:type="spellStart"/>
      <w:r w:rsidRPr="00221B85">
        <w:rPr>
          <w:rFonts w:cs="Arial"/>
          <w:i w:val="0"/>
          <w:color w:val="1F1F1F"/>
          <w:shd w:val="clear" w:color="auto" w:fill="FFFFFF"/>
        </w:rPr>
        <w:t>vendingowych</w:t>
      </w:r>
      <w:proofErr w:type="spellEnd"/>
      <w:r w:rsidRPr="00221B85">
        <w:rPr>
          <w:rFonts w:cs="Arial"/>
          <w:i w:val="0"/>
          <w:color w:val="1F1F1F"/>
          <w:shd w:val="clear" w:color="auto" w:fill="FFFFFF"/>
        </w:rPr>
        <w:t>, którzy zakupią nasz</w:t>
      </w:r>
      <w:r>
        <w:rPr>
          <w:rFonts w:cs="Arial"/>
          <w:i w:val="0"/>
          <w:color w:val="1F1F1F"/>
          <w:shd w:val="clear" w:color="auto" w:fill="FFFFFF"/>
        </w:rPr>
        <w:t>e maszyny</w:t>
      </w:r>
      <w:r w:rsidRPr="00221B85">
        <w:rPr>
          <w:rFonts w:cs="Arial"/>
          <w:i w:val="0"/>
          <w:color w:val="1F1F1F"/>
          <w:shd w:val="clear" w:color="auto" w:fill="FFFFFF"/>
        </w:rPr>
        <w:t>. Klienci wewnętrzni</w:t>
      </w:r>
      <w:r>
        <w:rPr>
          <w:rFonts w:cs="Arial"/>
          <w:i w:val="0"/>
          <w:color w:val="1F1F1F"/>
          <w:shd w:val="clear" w:color="auto" w:fill="FFFFFF"/>
        </w:rPr>
        <w:t xml:space="preserve"> </w:t>
      </w:r>
      <w:r w:rsidRPr="00221B85">
        <w:rPr>
          <w:rFonts w:cs="Arial"/>
          <w:i w:val="0"/>
          <w:color w:val="1F1F1F"/>
          <w:shd w:val="clear" w:color="auto" w:fill="FFFFFF"/>
        </w:rPr>
        <w:t>to promotor/wykładowca oceniający innowacyjność i zgodność ze standardami inżynierii oprogramowania.</w:t>
      </w:r>
    </w:p>
    <w:p w14:paraId="5CA90694" w14:textId="1CE0953D" w:rsidR="00937BB0" w:rsidRPr="00937BB0" w:rsidRDefault="003D646E" w:rsidP="00937BB0">
      <w:pPr>
        <w:pStyle w:val="Heading2"/>
      </w:pPr>
      <w:r>
        <w:t>Charakterystyka użytkowników</w:t>
      </w:r>
    </w:p>
    <w:p w14:paraId="5A4D13C8" w14:textId="77777777" w:rsidR="00221B85" w:rsidRPr="00937BB0" w:rsidRDefault="00221B85" w:rsidP="006F0958">
      <w:pPr>
        <w:pStyle w:val="podpowiedzi"/>
        <w:numPr>
          <w:ilvl w:val="0"/>
          <w:numId w:val="2"/>
        </w:numPr>
        <w:rPr>
          <w:i w:val="0"/>
          <w:szCs w:val="16"/>
        </w:rPr>
      </w:pPr>
      <w:r w:rsidRPr="00937BB0">
        <w:rPr>
          <w:b/>
          <w:bCs/>
          <w:i w:val="0"/>
          <w:szCs w:val="16"/>
        </w:rPr>
        <w:t>Gość</w:t>
      </w:r>
      <w:r w:rsidRPr="00937BB0">
        <w:rPr>
          <w:i w:val="0"/>
          <w:szCs w:val="16"/>
        </w:rPr>
        <w:t xml:space="preserve"> – dostęp tylko do standardowego menu wyboru kawy i płatności.</w:t>
      </w:r>
    </w:p>
    <w:p w14:paraId="59FCBD3E" w14:textId="77777777" w:rsidR="00221B85" w:rsidRPr="00937BB0" w:rsidRDefault="00221B85" w:rsidP="006F0958">
      <w:pPr>
        <w:pStyle w:val="podpowiedzi"/>
        <w:numPr>
          <w:ilvl w:val="0"/>
          <w:numId w:val="2"/>
        </w:numPr>
        <w:rPr>
          <w:i w:val="0"/>
          <w:szCs w:val="16"/>
        </w:rPr>
      </w:pPr>
      <w:r w:rsidRPr="00937BB0">
        <w:rPr>
          <w:b/>
          <w:bCs/>
          <w:i w:val="0"/>
          <w:szCs w:val="16"/>
        </w:rPr>
        <w:t>Zarejestrowany Użytkownik</w:t>
      </w:r>
      <w:r w:rsidRPr="00937BB0">
        <w:rPr>
          <w:i w:val="0"/>
          <w:szCs w:val="16"/>
        </w:rPr>
        <w:t xml:space="preserve"> – uwierzytelnianie biometryczne; dostęp do zapisanej ulubionej kawy, historii i loterii.</w:t>
      </w:r>
    </w:p>
    <w:p w14:paraId="006BCB22" w14:textId="73473054" w:rsidR="0044210B" w:rsidRPr="0044210B" w:rsidRDefault="00221B85" w:rsidP="006F0958">
      <w:pPr>
        <w:pStyle w:val="podpowiedzi"/>
        <w:numPr>
          <w:ilvl w:val="0"/>
          <w:numId w:val="2"/>
        </w:numPr>
        <w:rPr>
          <w:i w:val="0"/>
          <w:szCs w:val="16"/>
        </w:rPr>
      </w:pPr>
      <w:proofErr w:type="spellStart"/>
      <w:r w:rsidRPr="00937BB0">
        <w:rPr>
          <w:b/>
          <w:bCs/>
          <w:i w:val="0"/>
          <w:szCs w:val="16"/>
        </w:rPr>
        <w:t>Serwisant</w:t>
      </w:r>
      <w:proofErr w:type="spellEnd"/>
      <w:r w:rsidRPr="00937BB0">
        <w:rPr>
          <w:i w:val="0"/>
          <w:szCs w:val="16"/>
        </w:rPr>
        <w:t xml:space="preserve"> – autoryzacja kodem PIN lub specjalną kartą serwisową; dostęp do funkcji diagnostycznych, resetowania modułu biometrycznego i statystyk.</w:t>
      </w:r>
    </w:p>
    <w:p w14:paraId="26FE18C4" w14:textId="77777777" w:rsidR="00606BDC" w:rsidRDefault="00606BDC" w:rsidP="00EA456B">
      <w:pPr>
        <w:pStyle w:val="Heading1"/>
      </w:pPr>
      <w:r>
        <w:t>Wymagania</w:t>
      </w:r>
    </w:p>
    <w:p w14:paraId="50CFE7FC" w14:textId="77777777" w:rsidR="00967EDA" w:rsidRDefault="00967EDA" w:rsidP="00967EDA">
      <w:pPr>
        <w:pStyle w:val="podpowiedzi"/>
      </w:pPr>
      <w:r w:rsidRPr="00967EDA">
        <w:t>Wymagania opisują funkcjonalności oraz ograniczenia systemu wynikające z potrzeb użytkowników i innych udziałowców projektu. Określają one cechy projektowanego rozwiązania, które muszą zostać spełnione w celu poprawnego działania systemu.</w:t>
      </w:r>
    </w:p>
    <w:p w14:paraId="4BD015E7" w14:textId="77777777" w:rsidR="00967EDA" w:rsidRDefault="00967EDA" w:rsidP="00967EDA">
      <w:pPr>
        <w:pStyle w:val="podpowiedzi"/>
      </w:pPr>
      <w:r>
        <w:br/>
      </w:r>
      <w:r w:rsidRPr="00967EDA">
        <w:t>Wymagania zostały podzielone na następujące kategorie:</w:t>
      </w:r>
    </w:p>
    <w:p w14:paraId="0BA793EB" w14:textId="78ABA2F2" w:rsidR="00967EDA" w:rsidRDefault="00967EDA" w:rsidP="006F0958">
      <w:pPr>
        <w:pStyle w:val="podpowiedzi"/>
        <w:numPr>
          <w:ilvl w:val="0"/>
          <w:numId w:val="7"/>
        </w:numPr>
      </w:pPr>
      <w:r>
        <w:t>wymagania ogólne i dziedzinowe</w:t>
      </w:r>
    </w:p>
    <w:p w14:paraId="264D8245" w14:textId="4E1BA72A" w:rsidR="00967EDA" w:rsidRDefault="00967EDA" w:rsidP="006F0958">
      <w:pPr>
        <w:pStyle w:val="podpowiedzi"/>
        <w:numPr>
          <w:ilvl w:val="0"/>
          <w:numId w:val="7"/>
        </w:numPr>
      </w:pPr>
      <w:r>
        <w:t>wymagania funkcjonalne</w:t>
      </w:r>
    </w:p>
    <w:p w14:paraId="2A01E0F3" w14:textId="13E833E5" w:rsidR="00967EDA" w:rsidRDefault="00967EDA" w:rsidP="006F0958">
      <w:pPr>
        <w:pStyle w:val="podpowiedzi"/>
        <w:numPr>
          <w:ilvl w:val="0"/>
          <w:numId w:val="7"/>
        </w:numPr>
      </w:pPr>
      <w:r>
        <w:t xml:space="preserve">wymagania </w:t>
      </w:r>
      <w:proofErr w:type="spellStart"/>
      <w:r>
        <w:t>pozafunkcjonalne</w:t>
      </w:r>
      <w:proofErr w:type="spellEnd"/>
    </w:p>
    <w:p w14:paraId="55B795E2" w14:textId="77777777" w:rsidR="00967EDA" w:rsidRDefault="00967EDA" w:rsidP="006F0958">
      <w:pPr>
        <w:pStyle w:val="podpowiedzi"/>
        <w:numPr>
          <w:ilvl w:val="0"/>
          <w:numId w:val="7"/>
        </w:numPr>
      </w:pPr>
      <w:r>
        <w:t>wymagania dotyczące środowiska docelowego</w:t>
      </w:r>
    </w:p>
    <w:p w14:paraId="602C9BC5" w14:textId="77777777" w:rsidR="00967EDA" w:rsidRDefault="00967EDA" w:rsidP="00967EDA">
      <w:pPr>
        <w:pStyle w:val="podpowiedzi"/>
      </w:pPr>
      <w:r>
        <w:br/>
        <w:t>Każde wymaganie opisane jest w formie karty wymagania, która zawiera następujące elementy:</w:t>
      </w:r>
    </w:p>
    <w:p w14:paraId="2A60B1A1" w14:textId="77777777" w:rsidR="00967EDA" w:rsidRDefault="00967EDA" w:rsidP="00967EDA">
      <w:pPr>
        <w:pStyle w:val="podpowiedzi"/>
      </w:pPr>
    </w:p>
    <w:p w14:paraId="5A8B37E4" w14:textId="77777777" w:rsidR="00967EDA" w:rsidRDefault="00967EDA" w:rsidP="00967EDA">
      <w:pPr>
        <w:pStyle w:val="podpowiedzi"/>
      </w:pPr>
      <w:r>
        <w:t>Identyfikator – unikalny symbol wymagania (np. WD01, WF01).</w:t>
      </w:r>
    </w:p>
    <w:p w14:paraId="29EC0DD5" w14:textId="77777777" w:rsidR="00967EDA" w:rsidRDefault="00967EDA" w:rsidP="00967EDA">
      <w:pPr>
        <w:pStyle w:val="podpowiedzi"/>
      </w:pPr>
      <w:r>
        <w:t>Nazwa – krótki opis wymagania.</w:t>
      </w:r>
    </w:p>
    <w:p w14:paraId="5FDB5C59" w14:textId="77777777" w:rsidR="00967EDA" w:rsidRDefault="00967EDA" w:rsidP="00967EDA">
      <w:pPr>
        <w:pStyle w:val="podpowiedzi"/>
      </w:pPr>
      <w:r>
        <w:t>Opis – szczegółowe wyjaśnienie wymagania oraz jego znaczenia dla systemu.</w:t>
      </w:r>
    </w:p>
    <w:p w14:paraId="7D72B678" w14:textId="77777777" w:rsidR="00967EDA" w:rsidRDefault="00967EDA" w:rsidP="00967EDA">
      <w:pPr>
        <w:pStyle w:val="podpowiedzi"/>
      </w:pPr>
      <w:r>
        <w:t>Udziałowiec – osoba lub grupa interesariuszy zgłaszająca wymaganie.</w:t>
      </w:r>
    </w:p>
    <w:p w14:paraId="34CF0844" w14:textId="77777777" w:rsidR="00967EDA" w:rsidRDefault="00967EDA" w:rsidP="00967EDA">
      <w:pPr>
        <w:pStyle w:val="podpowiedzi"/>
      </w:pPr>
      <w:r>
        <w:t>Wymagania powiązane – identyfikatory innych wymagań powiązanych z danym wymaganiem.</w:t>
      </w:r>
    </w:p>
    <w:p w14:paraId="057CD71F" w14:textId="77777777" w:rsidR="00967EDA" w:rsidRDefault="00967EDA" w:rsidP="00967EDA">
      <w:pPr>
        <w:pStyle w:val="podpowiedzi"/>
      </w:pPr>
    </w:p>
    <w:p w14:paraId="21557F81" w14:textId="77777777" w:rsidR="00967EDA" w:rsidRDefault="00967EDA" w:rsidP="00967EDA">
      <w:pPr>
        <w:pStyle w:val="podpowiedzi"/>
      </w:pPr>
      <w:r>
        <w:t xml:space="preserve">Priorytet wymagania określany jest według skali </w:t>
      </w:r>
      <w:proofErr w:type="spellStart"/>
      <w:r>
        <w:t>MoSCoW</w:t>
      </w:r>
      <w:proofErr w:type="spellEnd"/>
      <w:r>
        <w:t>:</w:t>
      </w:r>
    </w:p>
    <w:p w14:paraId="68093707" w14:textId="77777777" w:rsidR="00967EDA" w:rsidRDefault="00967EDA" w:rsidP="00967EDA">
      <w:pPr>
        <w:pStyle w:val="podpowiedzi"/>
      </w:pPr>
    </w:p>
    <w:p w14:paraId="05D85621" w14:textId="1CF44138" w:rsidR="00967EDA" w:rsidRDefault="00967EDA" w:rsidP="00967EDA">
      <w:pPr>
        <w:pStyle w:val="podpowiedzi"/>
      </w:pPr>
      <w:r>
        <w:t xml:space="preserve">M – </w:t>
      </w:r>
      <w:proofErr w:type="spellStart"/>
      <w:r>
        <w:t>Must</w:t>
      </w:r>
      <w:proofErr w:type="spellEnd"/>
      <w:r>
        <w:t xml:space="preserve"> – wymaganie obowiązkowe, które musi zostać zrealizowane</w:t>
      </w:r>
    </w:p>
    <w:p w14:paraId="08A3EF4B" w14:textId="6176CBE5" w:rsidR="00967EDA" w:rsidRDefault="00967EDA" w:rsidP="00967EDA">
      <w:pPr>
        <w:pStyle w:val="podpowiedzi"/>
      </w:pPr>
      <w:r>
        <w:t xml:space="preserve">S – </w:t>
      </w:r>
      <w:proofErr w:type="spellStart"/>
      <w:r>
        <w:t>Should</w:t>
      </w:r>
      <w:proofErr w:type="spellEnd"/>
      <w:r>
        <w:t xml:space="preserve"> – wymaganie ważne, które powinno zostać zrealizowane</w:t>
      </w:r>
    </w:p>
    <w:p w14:paraId="20C70BD7" w14:textId="25790621" w:rsidR="00967EDA" w:rsidRDefault="00967EDA" w:rsidP="00967EDA">
      <w:pPr>
        <w:pStyle w:val="podpowiedzi"/>
      </w:pPr>
      <w:r>
        <w:t xml:space="preserve">C – </w:t>
      </w:r>
      <w:proofErr w:type="spellStart"/>
      <w:r>
        <w:t>Could</w:t>
      </w:r>
      <w:proofErr w:type="spellEnd"/>
      <w:r>
        <w:t xml:space="preserve"> – wymaganie opcjonalne, możliwe do realizacji w przypadku dostępnych zasobów</w:t>
      </w:r>
    </w:p>
    <w:p w14:paraId="0984AC26" w14:textId="1E91C343" w:rsidR="00EF6C1D" w:rsidRPr="00EF6C1D" w:rsidRDefault="00967EDA" w:rsidP="009E0C48">
      <w:pPr>
        <w:pStyle w:val="podpowiedzi"/>
      </w:pPr>
      <w:r>
        <w:t xml:space="preserve">W – </w:t>
      </w:r>
      <w:proofErr w:type="spellStart"/>
      <w:r>
        <w:t>Won’t</w:t>
      </w:r>
      <w:proofErr w:type="spellEnd"/>
      <w:r>
        <w:t xml:space="preserve"> – wymaganie nieplanowane w bieżącej wersji systemu</w:t>
      </w:r>
      <w:r w:rsidRPr="00967EDA">
        <w:t>.</w:t>
      </w:r>
    </w:p>
    <w:p w14:paraId="59B83451" w14:textId="77777777" w:rsidR="00606BDC" w:rsidRDefault="00DB41CB" w:rsidP="00365051">
      <w:pPr>
        <w:pStyle w:val="Heading2"/>
      </w:pPr>
      <w:r>
        <w:t>Wymagania ogólne</w:t>
      </w:r>
      <w:r w:rsidR="00351C9C">
        <w:t xml:space="preserve"> i dziedzinowe</w:t>
      </w:r>
    </w:p>
    <w:p w14:paraId="0ABBE0D2" w14:textId="200A8904" w:rsidR="00DB41CB" w:rsidRDefault="00967EDA" w:rsidP="008A30F7">
      <w:pPr>
        <w:pStyle w:val="podpowiedzi"/>
      </w:pPr>
      <w:r w:rsidRPr="00967EDA">
        <w:t>Wymagania ogólne i dziedzinowe doprecyzowują cele projektu określone w dokumencie założeń wstępnych. Opisują one ograniczenia oraz zasady wynikające ze specyfiki dziedziny, w której będzie działał system</w:t>
      </w:r>
      <w:r>
        <w:t>.</w:t>
      </w:r>
    </w:p>
    <w:p w14:paraId="64AC8026" w14:textId="77777777" w:rsidR="00365051" w:rsidRDefault="00365051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937BB0" w14:paraId="1D4234BD" w14:textId="77777777" w:rsidTr="0059465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5F9CCBC5" w14:textId="77777777" w:rsidR="00937BB0" w:rsidRPr="005D58FD" w:rsidRDefault="00937BB0" w:rsidP="00594658">
            <w:pPr>
              <w:pStyle w:val="wpiswtabeli"/>
            </w:pPr>
            <w:r w:rsidRPr="005D58FD">
              <w:t>KARTA WYMAGANIA</w:t>
            </w:r>
          </w:p>
        </w:tc>
      </w:tr>
      <w:tr w:rsidR="00937BB0" w14:paraId="5BA05D67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FEDE6EB" w14:textId="77777777" w:rsidR="00937BB0" w:rsidRPr="005D58FD" w:rsidRDefault="00937BB0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34C077F3" w14:textId="77777777" w:rsidR="00937BB0" w:rsidRPr="005A5155" w:rsidRDefault="00937BB0" w:rsidP="00594658">
            <w:pPr>
              <w:pStyle w:val="podpowiedzi"/>
            </w:pPr>
            <w:r>
              <w:t>WD01</w:t>
            </w:r>
          </w:p>
        </w:tc>
        <w:tc>
          <w:tcPr>
            <w:tcW w:w="1406" w:type="dxa"/>
            <w:shd w:val="clear" w:color="auto" w:fill="D9D9D9"/>
            <w:vAlign w:val="center"/>
          </w:tcPr>
          <w:p w14:paraId="56C6700E" w14:textId="77777777" w:rsidR="00937BB0" w:rsidRPr="005D58FD" w:rsidRDefault="00937BB0" w:rsidP="00594658">
            <w:pPr>
              <w:pStyle w:val="tekstwtabeliTNR"/>
            </w:pPr>
            <w:r>
              <w:t>Priorytet</w:t>
            </w:r>
            <w:r w:rsidRPr="005D58FD">
              <w:t>:</w:t>
            </w:r>
          </w:p>
        </w:tc>
        <w:tc>
          <w:tcPr>
            <w:tcW w:w="3782" w:type="dxa"/>
            <w:vAlign w:val="center"/>
          </w:tcPr>
          <w:p w14:paraId="15C5AD91" w14:textId="77777777" w:rsidR="00937BB0" w:rsidRDefault="00937BB0" w:rsidP="00594658">
            <w:pPr>
              <w:pStyle w:val="podpowiedzi"/>
            </w:pPr>
            <w:r>
              <w:t>M</w:t>
            </w:r>
          </w:p>
        </w:tc>
      </w:tr>
      <w:tr w:rsidR="00937BB0" w14:paraId="24932396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22C2E6E" w14:textId="77777777" w:rsidR="00937BB0" w:rsidRPr="005D58FD" w:rsidRDefault="00937BB0" w:rsidP="0059465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63FE0F05" w14:textId="77777777" w:rsidR="00937BB0" w:rsidRDefault="00937BB0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Zgodność z RODO w zakresie danych biometrycznych</w:t>
            </w:r>
          </w:p>
        </w:tc>
      </w:tr>
      <w:tr w:rsidR="00937BB0" w14:paraId="2E9F98EE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BC8F321" w14:textId="77777777" w:rsidR="00937BB0" w:rsidRPr="005D58FD" w:rsidRDefault="00937BB0" w:rsidP="0059465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27241753" w14:textId="77777777" w:rsidR="00937BB0" w:rsidRDefault="00937BB0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 xml:space="preserve">System bezwzględnie nie może przechowywać graficznych obrazów linii papilarnych. Odcisk palca w momencie skanowania musi być w locie transformowany na algorytmiczny </w:t>
            </w:r>
            <w:proofErr w:type="spellStart"/>
            <w:r>
              <w:rPr>
                <w:rFonts w:cs="Arial"/>
                <w:color w:val="1F1F1F"/>
                <w:shd w:val="clear" w:color="auto" w:fill="FFFFFF"/>
              </w:rPr>
              <w:t>hash</w:t>
            </w:r>
            <w:proofErr w:type="spellEnd"/>
            <w:r>
              <w:rPr>
                <w:rFonts w:cs="Arial"/>
                <w:color w:val="1F1F1F"/>
                <w:shd w:val="clear" w:color="auto" w:fill="FFFFFF"/>
              </w:rPr>
              <w:t>, a oryginalny skan musi być natychmiast niszczony w pamięci RAM.</w:t>
            </w:r>
          </w:p>
        </w:tc>
      </w:tr>
      <w:tr w:rsidR="00937BB0" w14:paraId="4A8D73EA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BBAAAC4" w14:textId="77777777" w:rsidR="00937BB0" w:rsidRPr="005D58FD" w:rsidRDefault="00937BB0" w:rsidP="0059465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033605E9" w14:textId="77777777" w:rsidR="00937BB0" w:rsidRDefault="00937BB0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UOB_01 (Klient), Inspektor Ochrony Danych</w:t>
            </w:r>
          </w:p>
        </w:tc>
      </w:tr>
      <w:tr w:rsidR="00937BB0" w14:paraId="2AD4247B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FA4C1A9" w14:textId="77777777" w:rsidR="00937BB0" w:rsidRPr="005D58FD" w:rsidRDefault="00937BB0" w:rsidP="0059465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5EA63F38" w14:textId="77777777" w:rsidR="00937BB0" w:rsidRDefault="00937BB0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WF01</w:t>
            </w:r>
          </w:p>
        </w:tc>
      </w:tr>
    </w:tbl>
    <w:p w14:paraId="53ABF243" w14:textId="77777777" w:rsidR="00937BB0" w:rsidRPr="00365051" w:rsidRDefault="00937BB0" w:rsidP="00937BB0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0040C8" w14:paraId="1B17E0B7" w14:textId="77777777" w:rsidTr="006F5A4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48BD23EC" w14:textId="77777777" w:rsidR="000040C8" w:rsidRPr="005D58FD" w:rsidRDefault="000040C8" w:rsidP="006F5A48">
            <w:pPr>
              <w:pStyle w:val="wpiswtabeli"/>
            </w:pPr>
            <w:r w:rsidRPr="005D58FD">
              <w:t>KARTA WYMAGANIA</w:t>
            </w:r>
          </w:p>
        </w:tc>
      </w:tr>
      <w:tr w:rsidR="000040C8" w14:paraId="6D2E39D0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E1486FF" w14:textId="77777777" w:rsidR="000040C8" w:rsidRPr="005D58FD" w:rsidRDefault="000040C8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748BDF84" w14:textId="7D66B977" w:rsidR="000040C8" w:rsidRPr="005A5155" w:rsidRDefault="004E1ADF" w:rsidP="006F5A48">
            <w:pPr>
              <w:pStyle w:val="podpowiedzi"/>
            </w:pPr>
            <w:r>
              <w:t>WD0</w:t>
            </w:r>
            <w:r w:rsidR="00937BB0">
              <w:t>2</w:t>
            </w:r>
          </w:p>
        </w:tc>
        <w:tc>
          <w:tcPr>
            <w:tcW w:w="1406" w:type="dxa"/>
            <w:shd w:val="clear" w:color="auto" w:fill="D9D9D9"/>
            <w:vAlign w:val="center"/>
          </w:tcPr>
          <w:p w14:paraId="350AC6F6" w14:textId="77777777" w:rsidR="000040C8" w:rsidRPr="005D58FD" w:rsidRDefault="00365051" w:rsidP="006F5A48">
            <w:pPr>
              <w:pStyle w:val="tekstwtabeliTNR"/>
            </w:pPr>
            <w:r>
              <w:t>Priorytet</w:t>
            </w:r>
            <w:r w:rsidR="000040C8" w:rsidRPr="005D58FD">
              <w:t>:</w:t>
            </w:r>
          </w:p>
        </w:tc>
        <w:tc>
          <w:tcPr>
            <w:tcW w:w="3782" w:type="dxa"/>
            <w:vAlign w:val="center"/>
          </w:tcPr>
          <w:p w14:paraId="2F8A716D" w14:textId="687C99DF" w:rsidR="000040C8" w:rsidRDefault="004E1ADF" w:rsidP="009671D1">
            <w:pPr>
              <w:pStyle w:val="podpowiedzi"/>
            </w:pPr>
            <w:r>
              <w:t>M</w:t>
            </w:r>
          </w:p>
        </w:tc>
      </w:tr>
      <w:tr w:rsidR="000040C8" w14:paraId="342FD290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16CCAE3" w14:textId="77777777" w:rsidR="000040C8" w:rsidRPr="005D58FD" w:rsidRDefault="000040C8" w:rsidP="006F5A4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65B036B6" w14:textId="486EA231" w:rsidR="000040C8" w:rsidRDefault="00937BB0" w:rsidP="006F5A48">
            <w:pPr>
              <w:pStyle w:val="podpowiedzi"/>
            </w:pPr>
            <w:r w:rsidRPr="00937BB0">
              <w:rPr>
                <w:rFonts w:cs="Arial"/>
                <w:color w:val="1F1F1F"/>
                <w:shd w:val="clear" w:color="auto" w:fill="FFFFFF"/>
              </w:rPr>
              <w:t>Integracja z protokołem MDB</w:t>
            </w:r>
          </w:p>
        </w:tc>
      </w:tr>
      <w:tr w:rsidR="000040C8" w14:paraId="3F6C8125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9ADAE1D" w14:textId="77777777" w:rsidR="000040C8" w:rsidRPr="005D58FD" w:rsidRDefault="000040C8" w:rsidP="006F5A4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06FD532C" w14:textId="6F528D58" w:rsidR="000040C8" w:rsidRDefault="006A5EF0" w:rsidP="009671D1">
            <w:pPr>
              <w:pStyle w:val="podpowiedzi"/>
            </w:pPr>
            <w:r w:rsidRPr="006A5EF0">
              <w:rPr>
                <w:rFonts w:cs="Arial"/>
                <w:color w:val="1F1F1F"/>
                <w:shd w:val="clear" w:color="auto" w:fill="FFFFFF"/>
              </w:rPr>
              <w:t xml:space="preserve">System automatu musi obsługiwać standard komunikacyjny MDB w celu integracji z terminalem płatniczym oraz modułami </w:t>
            </w:r>
            <w:proofErr w:type="spellStart"/>
            <w:r w:rsidRPr="006A5EF0">
              <w:rPr>
                <w:rFonts w:cs="Arial"/>
                <w:color w:val="1F1F1F"/>
                <w:shd w:val="clear" w:color="auto" w:fill="FFFFFF"/>
              </w:rPr>
              <w:t>vendingowymi</w:t>
            </w:r>
            <w:proofErr w:type="spellEnd"/>
            <w:r w:rsidRPr="006A5EF0">
              <w:rPr>
                <w:rFonts w:cs="Arial"/>
                <w:color w:val="1F1F1F"/>
                <w:shd w:val="clear" w:color="auto" w:fill="FFFFFF"/>
              </w:rPr>
              <w:t xml:space="preserve"> odpowiedzialnymi za przygotowanie napoju.</w:t>
            </w:r>
          </w:p>
        </w:tc>
      </w:tr>
      <w:tr w:rsidR="000040C8" w14:paraId="32670FA6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0A35131" w14:textId="77777777" w:rsidR="000040C8" w:rsidRPr="005D58FD" w:rsidRDefault="000040C8" w:rsidP="006F5A48">
            <w:pPr>
              <w:pStyle w:val="tekstwtabeliTNR"/>
            </w:pPr>
            <w:r w:rsidRPr="005D58FD">
              <w:lastRenderedPageBreak/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546E9C17" w14:textId="392B1E7C" w:rsidR="000040C8" w:rsidRDefault="006A5EF0" w:rsidP="006F5A48">
            <w:pPr>
              <w:pStyle w:val="podpowiedzi"/>
            </w:pPr>
            <w:r w:rsidRPr="006A5EF0">
              <w:rPr>
                <w:rFonts w:cs="Arial"/>
                <w:color w:val="1F1F1F"/>
                <w:shd w:val="clear" w:color="auto" w:fill="FFFFFF"/>
              </w:rPr>
              <w:t>UOB_02</w:t>
            </w:r>
          </w:p>
        </w:tc>
      </w:tr>
      <w:tr w:rsidR="000040C8" w14:paraId="359B340B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6D01F5C" w14:textId="77777777" w:rsidR="000040C8" w:rsidRPr="005D58FD" w:rsidRDefault="000040C8" w:rsidP="006F5A4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694FCDE8" w14:textId="09470228" w:rsidR="000040C8" w:rsidRDefault="006A5EF0" w:rsidP="006F5A48">
            <w:pPr>
              <w:pStyle w:val="podpowiedzi"/>
            </w:pPr>
            <w:r w:rsidRPr="006A5EF0">
              <w:rPr>
                <w:rFonts w:cs="Arial"/>
                <w:color w:val="1F1F1F"/>
                <w:shd w:val="clear" w:color="auto" w:fill="FFFFFF"/>
              </w:rPr>
              <w:t>WF04</w:t>
            </w:r>
          </w:p>
        </w:tc>
      </w:tr>
    </w:tbl>
    <w:p w14:paraId="1E286004" w14:textId="77777777" w:rsidR="00606BDC" w:rsidRPr="00A32660" w:rsidRDefault="00E02047" w:rsidP="00365051">
      <w:pPr>
        <w:pStyle w:val="Heading2"/>
      </w:pPr>
      <w:r>
        <w:t>Wymagania funkcjonalne</w:t>
      </w:r>
    </w:p>
    <w:p w14:paraId="24246471" w14:textId="58FCB6D5" w:rsidR="00365051" w:rsidRDefault="00967EDA" w:rsidP="009E0C48">
      <w:pPr>
        <w:pStyle w:val="podpowiedzi"/>
      </w:pPr>
      <w:r w:rsidRPr="00967EDA">
        <w:t>Wymagania funkcjonalne opisują zachowanie systemu oraz funkcje, które musi on realizować z punktu widzenia użytkownika. Odpowiadają one na pytanie co system ma robić oraz jakie operacje powinny być dostępne dla poszczególnych użytkowników systemu</w:t>
      </w:r>
      <w:r w:rsidR="00365051">
        <w:t>.</w:t>
      </w:r>
    </w:p>
    <w:p w14:paraId="5BD27C55" w14:textId="77777777" w:rsidR="009E0C48" w:rsidRPr="009E0C48" w:rsidRDefault="009E0C48" w:rsidP="009E0C48"/>
    <w:p w14:paraId="232E0298" w14:textId="623EEFDB" w:rsidR="00E02047" w:rsidRDefault="00E02047" w:rsidP="003D2CA3">
      <w:pPr>
        <w:pStyle w:val="Heading3"/>
      </w:pPr>
      <w:r>
        <w:t>Nazwa f</w:t>
      </w:r>
      <w:r w:rsidRPr="00A32660">
        <w:t>unkcj</w:t>
      </w:r>
      <w:r>
        <w:t xml:space="preserve">i / </w:t>
      </w:r>
      <w:r w:rsidRPr="00A32660">
        <w:t>usługi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6A5EF0" w14:paraId="78CB7027" w14:textId="77777777" w:rsidTr="0059465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6B495EEC" w14:textId="77777777" w:rsidR="006A5EF0" w:rsidRPr="005D58FD" w:rsidRDefault="006A5EF0" w:rsidP="00594658">
            <w:pPr>
              <w:pStyle w:val="wpiswtabeli"/>
            </w:pPr>
            <w:r w:rsidRPr="005D58FD">
              <w:t>KARTA WYMAGANIA</w:t>
            </w:r>
          </w:p>
        </w:tc>
      </w:tr>
      <w:tr w:rsidR="006A5EF0" w:rsidRPr="00100F18" w14:paraId="24418277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F9A8214" w14:textId="77777777" w:rsidR="006A5EF0" w:rsidRPr="005D58FD" w:rsidRDefault="006A5EF0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1" w:type="dxa"/>
            <w:vAlign w:val="center"/>
          </w:tcPr>
          <w:p w14:paraId="557D011F" w14:textId="77777777" w:rsidR="006A5EF0" w:rsidRPr="005A5155" w:rsidRDefault="006A5EF0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WF01</w:t>
            </w:r>
          </w:p>
        </w:tc>
        <w:tc>
          <w:tcPr>
            <w:tcW w:w="1410" w:type="dxa"/>
            <w:shd w:val="clear" w:color="auto" w:fill="D9D9D9"/>
            <w:vAlign w:val="center"/>
          </w:tcPr>
          <w:p w14:paraId="37A0E385" w14:textId="77777777" w:rsidR="006A5EF0" w:rsidRPr="005D58FD" w:rsidRDefault="006A5EF0" w:rsidP="00594658">
            <w:pPr>
              <w:pStyle w:val="tekstwtabeliTNR"/>
            </w:pPr>
            <w:r>
              <w:t>Priorytet</w:t>
            </w:r>
            <w:r w:rsidRPr="005D58FD">
              <w:t>:</w:t>
            </w:r>
          </w:p>
        </w:tc>
        <w:tc>
          <w:tcPr>
            <w:tcW w:w="3782" w:type="dxa"/>
            <w:vAlign w:val="center"/>
          </w:tcPr>
          <w:p w14:paraId="32453651" w14:textId="77777777" w:rsidR="006A5EF0" w:rsidRPr="00100F18" w:rsidRDefault="006A5EF0" w:rsidP="00594658">
            <w:pPr>
              <w:pStyle w:val="podpowiedzi"/>
            </w:pPr>
            <w:r>
              <w:t>M</w:t>
            </w:r>
          </w:p>
        </w:tc>
      </w:tr>
      <w:tr w:rsidR="006A5EF0" w14:paraId="3222B0D1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036DC30" w14:textId="77777777" w:rsidR="006A5EF0" w:rsidRPr="005D58FD" w:rsidRDefault="006A5EF0" w:rsidP="0059465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53A9BF74" w14:textId="77777777" w:rsidR="006A5EF0" w:rsidRDefault="006A5EF0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Rejestracja i logowanie odciskiem palca</w:t>
            </w:r>
          </w:p>
        </w:tc>
      </w:tr>
      <w:tr w:rsidR="006A5EF0" w14:paraId="33BD9BFF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7E60476" w14:textId="77777777" w:rsidR="006A5EF0" w:rsidRPr="005D58FD" w:rsidRDefault="006A5EF0" w:rsidP="0059465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0436573E" w14:textId="473D8FF3" w:rsidR="006A5EF0" w:rsidRPr="00DE7D70" w:rsidRDefault="006A5EF0" w:rsidP="001704D6">
            <w:pPr>
              <w:pStyle w:val="podpowiedzi"/>
            </w:pPr>
            <w:r w:rsidRPr="00DE7D70">
              <w:rPr>
                <w:b/>
              </w:rPr>
              <w:t>Jako</w:t>
            </w:r>
            <w:r w:rsidRPr="00DE7D70">
              <w:t> </w:t>
            </w:r>
            <w:r>
              <w:t>klient automatu</w:t>
            </w:r>
            <w:r w:rsidR="001704D6">
              <w:t xml:space="preserve"> </w:t>
            </w:r>
            <w:r w:rsidRPr="00DE7D70">
              <w:rPr>
                <w:b/>
              </w:rPr>
              <w:t>chc</w:t>
            </w:r>
            <w:r>
              <w:rPr>
                <w:b/>
              </w:rPr>
              <w:t>ę</w:t>
            </w:r>
            <w:r w:rsidRPr="00DE7D70">
              <w:t> </w:t>
            </w:r>
            <w:r>
              <w:rPr>
                <w:rFonts w:cs="Arial"/>
                <w:color w:val="1F1F1F"/>
                <w:shd w:val="clear" w:color="auto" w:fill="FFFFFF"/>
              </w:rPr>
              <w:t>móc zarejestrować i logować się moim odciskiem palca</w:t>
            </w:r>
            <w:r w:rsidR="001704D6">
              <w:rPr>
                <w:rFonts w:cs="Arial"/>
                <w:color w:val="1F1F1F"/>
                <w:shd w:val="clear" w:color="auto" w:fill="FFFFFF"/>
              </w:rPr>
              <w:t xml:space="preserve">, </w:t>
            </w:r>
            <w:r w:rsidR="001704D6" w:rsidRPr="001704D6">
              <w:rPr>
                <w:b/>
                <w:bCs/>
              </w:rPr>
              <w:t>aby</w:t>
            </w:r>
            <w:r w:rsidR="001704D6">
              <w:t xml:space="preserve"> </w:t>
            </w:r>
            <w:r>
              <w:rPr>
                <w:rFonts w:cs="Arial"/>
                <w:color w:val="1F1F1F"/>
                <w:shd w:val="clear" w:color="auto" w:fill="FFFFFF"/>
              </w:rPr>
              <w:t>znacznie skróc</w:t>
            </w:r>
            <w:r w:rsidR="001704D6">
              <w:rPr>
                <w:rFonts w:cs="Arial"/>
                <w:color w:val="1F1F1F"/>
                <w:shd w:val="clear" w:color="auto" w:fill="FFFFFF"/>
              </w:rPr>
              <w:t>ić</w:t>
            </w:r>
            <w:r>
              <w:rPr>
                <w:rFonts w:cs="Arial"/>
                <w:color w:val="1F1F1F"/>
                <w:shd w:val="clear" w:color="auto" w:fill="FFFFFF"/>
              </w:rPr>
              <w:t xml:space="preserve"> czas zamawiania ulubionej kawy przy kolejnych wizytach.</w:t>
            </w:r>
          </w:p>
        </w:tc>
      </w:tr>
      <w:tr w:rsidR="006A5EF0" w14:paraId="1755C0B7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C166181" w14:textId="77777777" w:rsidR="006A5EF0" w:rsidRDefault="006A5EF0" w:rsidP="00594658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51A73980" w14:textId="77777777" w:rsidR="006A5EF0" w:rsidRDefault="006A5EF0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 xml:space="preserve">Użytkownik przykłada palec do czytnika, na ekranie pojawia się prośba o akceptację regulaminu, a następnie profil zostaje utworzony i powiązany z danym </w:t>
            </w:r>
            <w:proofErr w:type="spellStart"/>
            <w:r>
              <w:rPr>
                <w:rFonts w:cs="Arial"/>
                <w:color w:val="1F1F1F"/>
                <w:shd w:val="clear" w:color="auto" w:fill="FFFFFF"/>
              </w:rPr>
              <w:t>hashem</w:t>
            </w:r>
            <w:proofErr w:type="spellEnd"/>
            <w:r>
              <w:rPr>
                <w:rFonts w:cs="Arial"/>
                <w:color w:val="1F1F1F"/>
                <w:shd w:val="clear" w:color="auto" w:fill="FFFFFF"/>
              </w:rPr>
              <w:t>. Przy kolejnym przyłożeniu palca, system wita użytkownika komunikatem.</w:t>
            </w:r>
          </w:p>
        </w:tc>
      </w:tr>
      <w:tr w:rsidR="006A5EF0" w14:paraId="7DE4FF6C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FCEDE75" w14:textId="77777777" w:rsidR="006A5EF0" w:rsidRPr="005D58FD" w:rsidRDefault="006A5EF0" w:rsidP="00594658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4E390E43" w14:textId="77777777" w:rsidR="006A5EF0" w:rsidRDefault="006A5EF0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Skan linii papilarnych z czytnika, zgoda na ekranie dotykowym.</w:t>
            </w:r>
          </w:p>
        </w:tc>
      </w:tr>
      <w:tr w:rsidR="006A5EF0" w14:paraId="71E1FCB1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527BF54" w14:textId="77777777" w:rsidR="006A5EF0" w:rsidRPr="005D58FD" w:rsidRDefault="006A5EF0" w:rsidP="00594658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70E3E556" w14:textId="77777777" w:rsidR="006A5EF0" w:rsidRPr="00151458" w:rsidRDefault="006A5EF0" w:rsidP="00594658">
            <w:pPr>
              <w:pStyle w:val="komentarz"/>
            </w:pPr>
            <w:r>
              <w:rPr>
                <w:rFonts w:cs="Arial"/>
                <w:color w:val="1F1F1F"/>
                <w:shd w:val="clear" w:color="auto" w:fill="FFFFFF"/>
              </w:rPr>
              <w:t>System działa poprawnie, czytnik jest sprawny, użytkownik nie jest zalogowany.</w:t>
            </w:r>
          </w:p>
        </w:tc>
      </w:tr>
      <w:tr w:rsidR="006A5EF0" w14:paraId="28971534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5A7F43C" w14:textId="77777777" w:rsidR="006A5EF0" w:rsidRPr="005D58FD" w:rsidRDefault="006A5EF0" w:rsidP="00594658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175164DC" w14:textId="77777777" w:rsidR="006A5EF0" w:rsidRPr="00151458" w:rsidRDefault="006A5EF0" w:rsidP="00594658">
            <w:pPr>
              <w:pStyle w:val="komentarz"/>
            </w:pPr>
            <w:r>
              <w:rPr>
                <w:rFonts w:cs="Arial"/>
                <w:color w:val="1F1F1F"/>
                <w:shd w:val="clear" w:color="auto" w:fill="FFFFFF"/>
              </w:rPr>
              <w:t>Użytkownik jest zalogowany w systemie i widzi personalizowany ekran.</w:t>
            </w:r>
          </w:p>
        </w:tc>
      </w:tr>
      <w:tr w:rsidR="006A5EF0" w14:paraId="3CF1AB59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7153818" w14:textId="77777777" w:rsidR="006A5EF0" w:rsidRDefault="006A5EF0" w:rsidP="00594658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1415C025" w14:textId="77777777" w:rsidR="006A5EF0" w:rsidRDefault="006A5EF0" w:rsidP="00594658">
            <w:pPr>
              <w:pStyle w:val="komentarz"/>
              <w:rPr>
                <w:rFonts w:cs="Arial"/>
                <w:color w:val="1F1F1F"/>
                <w:shd w:val="clear" w:color="auto" w:fill="FFFFFF"/>
              </w:rPr>
            </w:pPr>
            <w:r>
              <w:rPr>
                <w:rFonts w:cs="Arial"/>
                <w:color w:val="1F1F1F"/>
                <w:shd w:val="clear" w:color="auto" w:fill="FFFFFF"/>
              </w:rPr>
              <w:t>Czytnik odrzuca skan (komunikat: "Spróbuj przetrzeć palec i spróbuj ponownie").</w:t>
            </w:r>
          </w:p>
          <w:p w14:paraId="21791399" w14:textId="77777777" w:rsidR="006A5EF0" w:rsidRDefault="006A5EF0" w:rsidP="00594658">
            <w:pPr>
              <w:pStyle w:val="komentarz"/>
            </w:pPr>
            <w:r>
              <w:rPr>
                <w:rFonts w:cs="Arial"/>
                <w:color w:val="1F1F1F"/>
                <w:shd w:val="clear" w:color="auto" w:fill="FFFFFF"/>
              </w:rPr>
              <w:t>Użytkownik już istnieje w bazie.</w:t>
            </w:r>
          </w:p>
        </w:tc>
      </w:tr>
      <w:tr w:rsidR="006A5EF0" w14:paraId="22F52B66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1E475C36" w14:textId="77777777" w:rsidR="006A5EF0" w:rsidRPr="005D58FD" w:rsidDel="00DE7D70" w:rsidRDefault="006A5EF0" w:rsidP="00594658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32A94628" w14:textId="7BBD4EAF" w:rsidR="006A5EF0" w:rsidDel="00DE7D70" w:rsidRDefault="00967EDA" w:rsidP="00594658">
            <w:pPr>
              <w:pStyle w:val="podpowiedzi"/>
            </w:pPr>
            <w:r w:rsidRPr="00967EDA">
              <w:t xml:space="preserve">System wykorzystuje czytnik linii papilarnych zintegrowany z automatem. Odcisk palca użytkownika jest przekształcany w </w:t>
            </w:r>
            <w:proofErr w:type="spellStart"/>
            <w:r w:rsidRPr="00967EDA">
              <w:t>hash</w:t>
            </w:r>
            <w:proofErr w:type="spellEnd"/>
            <w:r w:rsidRPr="00967EDA">
              <w:t xml:space="preserve"> biometryczny, który zapisywany jest w bazie danych. Przy kolejnych próbach logowania system porównuje </w:t>
            </w:r>
            <w:proofErr w:type="spellStart"/>
            <w:r w:rsidRPr="00967EDA">
              <w:t>hash</w:t>
            </w:r>
            <w:proofErr w:type="spellEnd"/>
            <w:r w:rsidRPr="00967EDA">
              <w:t xml:space="preserve"> z zapisanym wzorcem.</w:t>
            </w:r>
          </w:p>
        </w:tc>
      </w:tr>
      <w:tr w:rsidR="006A5EF0" w14:paraId="74EE0A75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28EAABE" w14:textId="77777777" w:rsidR="006A5EF0" w:rsidRPr="005D58FD" w:rsidRDefault="006A5EF0" w:rsidP="0059465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263907D4" w14:textId="728ADAE3" w:rsidR="006A5EF0" w:rsidRDefault="00967EDA" w:rsidP="00594658">
            <w:pPr>
              <w:pStyle w:val="podpowiedzi"/>
            </w:pPr>
            <w:r w:rsidRPr="00967EDA">
              <w:t>UOB_01</w:t>
            </w:r>
          </w:p>
        </w:tc>
      </w:tr>
      <w:tr w:rsidR="006A5EF0" w14:paraId="0D23BFDE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B141E6A" w14:textId="77777777" w:rsidR="006A5EF0" w:rsidRPr="005D58FD" w:rsidRDefault="006A5EF0" w:rsidP="0059465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7DDFC8B5" w14:textId="7BCD5A45" w:rsidR="006A5EF0" w:rsidRDefault="00967EDA" w:rsidP="00594658">
            <w:pPr>
              <w:pStyle w:val="podpowiedzi"/>
            </w:pPr>
            <w:r w:rsidRPr="00967EDA">
              <w:t>WD01</w:t>
            </w:r>
          </w:p>
        </w:tc>
      </w:tr>
    </w:tbl>
    <w:p w14:paraId="79306E9D" w14:textId="77777777" w:rsidR="006A5EF0" w:rsidRDefault="006A5EF0" w:rsidP="006A5EF0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6A5EF0" w14:paraId="0D3342DF" w14:textId="77777777" w:rsidTr="0059465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60D2AC92" w14:textId="77777777" w:rsidR="006A5EF0" w:rsidRPr="005D58FD" w:rsidRDefault="006A5EF0" w:rsidP="00594658">
            <w:pPr>
              <w:pStyle w:val="wpiswtabeli"/>
            </w:pPr>
            <w:r w:rsidRPr="005D58FD">
              <w:t>KARTA WYMAGANIA</w:t>
            </w:r>
          </w:p>
        </w:tc>
      </w:tr>
      <w:tr w:rsidR="006A5EF0" w:rsidRPr="00100F18" w14:paraId="635D48C8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29912B9" w14:textId="77777777" w:rsidR="006A5EF0" w:rsidRPr="005D58FD" w:rsidRDefault="006A5EF0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1" w:type="dxa"/>
            <w:vAlign w:val="center"/>
          </w:tcPr>
          <w:p w14:paraId="456FEF0A" w14:textId="0FA4F408" w:rsidR="006A5EF0" w:rsidRPr="005A5155" w:rsidRDefault="006A5EF0" w:rsidP="00594658">
            <w:pPr>
              <w:pStyle w:val="podpowiedzi"/>
            </w:pPr>
            <w:r w:rsidRPr="006A5EF0">
              <w:rPr>
                <w:rFonts w:cs="Arial"/>
                <w:color w:val="1F1F1F"/>
                <w:shd w:val="clear" w:color="auto" w:fill="FFFFFF"/>
              </w:rPr>
              <w:t>WF02</w:t>
            </w:r>
          </w:p>
        </w:tc>
        <w:tc>
          <w:tcPr>
            <w:tcW w:w="1410" w:type="dxa"/>
            <w:shd w:val="clear" w:color="auto" w:fill="D9D9D9"/>
            <w:vAlign w:val="center"/>
          </w:tcPr>
          <w:p w14:paraId="72323670" w14:textId="77777777" w:rsidR="006A5EF0" w:rsidRPr="005D58FD" w:rsidRDefault="006A5EF0" w:rsidP="00594658">
            <w:pPr>
              <w:pStyle w:val="tekstwtabeliTNR"/>
            </w:pPr>
            <w:r>
              <w:t>Priorytet</w:t>
            </w:r>
            <w:r w:rsidRPr="005D58FD">
              <w:t>:</w:t>
            </w:r>
          </w:p>
        </w:tc>
        <w:tc>
          <w:tcPr>
            <w:tcW w:w="3782" w:type="dxa"/>
            <w:vAlign w:val="center"/>
          </w:tcPr>
          <w:p w14:paraId="0B5F556F" w14:textId="77777777" w:rsidR="006A5EF0" w:rsidRPr="00100F18" w:rsidRDefault="006A5EF0" w:rsidP="00594658">
            <w:pPr>
              <w:pStyle w:val="podpowiedzi"/>
            </w:pPr>
            <w:r>
              <w:t>M</w:t>
            </w:r>
          </w:p>
        </w:tc>
      </w:tr>
      <w:tr w:rsidR="006A5EF0" w14:paraId="7851A644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CBE091C" w14:textId="77777777" w:rsidR="006A5EF0" w:rsidRPr="005D58FD" w:rsidRDefault="006A5EF0" w:rsidP="0059465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71703296" w14:textId="16608688" w:rsidR="006A5EF0" w:rsidRDefault="006A5EF0" w:rsidP="00594658">
            <w:pPr>
              <w:pStyle w:val="podpowiedzi"/>
            </w:pPr>
            <w:r w:rsidRPr="006A5EF0">
              <w:rPr>
                <w:rFonts w:cs="Arial"/>
                <w:color w:val="1F1F1F"/>
                <w:shd w:val="clear" w:color="auto" w:fill="FFFFFF"/>
              </w:rPr>
              <w:t>Automatyczne wyświetlenie ulubionej kawy użytkownika</w:t>
            </w:r>
          </w:p>
        </w:tc>
      </w:tr>
      <w:tr w:rsidR="006A5EF0" w14:paraId="3AD93CCB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F646F9E" w14:textId="77777777" w:rsidR="006A5EF0" w:rsidRPr="005D58FD" w:rsidRDefault="006A5EF0" w:rsidP="0059465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4CFA569A" w14:textId="44A524F6" w:rsidR="006A5EF0" w:rsidRPr="00DE7D70" w:rsidRDefault="006A5EF0" w:rsidP="006A5EF0">
            <w:pPr>
              <w:pStyle w:val="podpowiedzi"/>
            </w:pPr>
            <w:r w:rsidRPr="001704D6">
              <w:rPr>
                <w:b/>
                <w:bCs/>
              </w:rPr>
              <w:t>Jako</w:t>
            </w:r>
            <w:r>
              <w:t xml:space="preserve"> zarejestrowany użytkownik</w:t>
            </w:r>
            <w:r w:rsidR="001704D6">
              <w:t>,</w:t>
            </w:r>
            <w:r>
              <w:t xml:space="preserve"> </w:t>
            </w:r>
            <w:r w:rsidRPr="001704D6">
              <w:rPr>
                <w:b/>
                <w:bCs/>
              </w:rPr>
              <w:t>chcę</w:t>
            </w:r>
            <w:r>
              <w:t xml:space="preserve"> aby system po identyfikacji zaproponował mi najczęściej wybierany napój</w:t>
            </w:r>
            <w:r w:rsidR="001704D6">
              <w:t>,</w:t>
            </w:r>
            <w:r>
              <w:t xml:space="preserve"> </w:t>
            </w:r>
            <w:r w:rsidRPr="001704D6">
              <w:rPr>
                <w:b/>
                <w:bCs/>
              </w:rPr>
              <w:t>aby</w:t>
            </w:r>
            <w:r>
              <w:t xml:space="preserve"> przyspieszyć proces zamawiania.</w:t>
            </w:r>
          </w:p>
        </w:tc>
      </w:tr>
      <w:tr w:rsidR="006A5EF0" w14:paraId="15F63C8F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AFE1256" w14:textId="77777777" w:rsidR="006A5EF0" w:rsidRDefault="006A5EF0" w:rsidP="00594658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4A2F5F3C" w14:textId="77777777" w:rsidR="006A5EF0" w:rsidRPr="006A5EF0" w:rsidRDefault="006A5EF0" w:rsidP="006F0958">
            <w:pPr>
              <w:pStyle w:val="podpowiedzi"/>
              <w:numPr>
                <w:ilvl w:val="0"/>
                <w:numId w:val="3"/>
              </w:numPr>
              <w:rPr>
                <w:rFonts w:cs="Arial"/>
                <w:color w:val="1F1F1F"/>
                <w:shd w:val="clear" w:color="auto" w:fill="FFFFFF"/>
              </w:rPr>
            </w:pPr>
            <w:r w:rsidRPr="006A5EF0">
              <w:rPr>
                <w:rFonts w:cs="Arial"/>
                <w:color w:val="1F1F1F"/>
                <w:shd w:val="clear" w:color="auto" w:fill="FFFFFF"/>
              </w:rPr>
              <w:t>po identyfikacji użytkownika system analizuje historię zamówień</w:t>
            </w:r>
          </w:p>
          <w:p w14:paraId="49CBAB74" w14:textId="77777777" w:rsidR="006A5EF0" w:rsidRPr="006A5EF0" w:rsidRDefault="006A5EF0" w:rsidP="006F0958">
            <w:pPr>
              <w:pStyle w:val="podpowiedzi"/>
              <w:numPr>
                <w:ilvl w:val="0"/>
                <w:numId w:val="3"/>
              </w:numPr>
              <w:rPr>
                <w:rFonts w:cs="Arial"/>
                <w:color w:val="1F1F1F"/>
                <w:shd w:val="clear" w:color="auto" w:fill="FFFFFF"/>
              </w:rPr>
            </w:pPr>
            <w:r w:rsidRPr="006A5EF0">
              <w:rPr>
                <w:rFonts w:cs="Arial"/>
                <w:color w:val="1F1F1F"/>
                <w:shd w:val="clear" w:color="auto" w:fill="FFFFFF"/>
              </w:rPr>
              <w:t>na ekranie pojawia się rekomendowany napój</w:t>
            </w:r>
          </w:p>
          <w:p w14:paraId="401237DF" w14:textId="57D5814C" w:rsidR="006A5EF0" w:rsidRDefault="006A5EF0" w:rsidP="006F0958">
            <w:pPr>
              <w:pStyle w:val="podpowiedzi"/>
              <w:numPr>
                <w:ilvl w:val="0"/>
                <w:numId w:val="3"/>
              </w:numPr>
            </w:pPr>
            <w:r w:rsidRPr="006A5EF0">
              <w:rPr>
                <w:rFonts w:cs="Arial"/>
                <w:color w:val="1F1F1F"/>
                <w:shd w:val="clear" w:color="auto" w:fill="FFFFFF"/>
              </w:rPr>
              <w:t>użytkownik może zaakceptować lub wybrać inny napój</w:t>
            </w:r>
          </w:p>
        </w:tc>
      </w:tr>
      <w:tr w:rsidR="006A5EF0" w14:paraId="6D6F01EF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27DE58F" w14:textId="77777777" w:rsidR="006A5EF0" w:rsidRPr="005D58FD" w:rsidRDefault="006A5EF0" w:rsidP="00594658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52DC6DD9" w14:textId="0458E720" w:rsidR="006A5EF0" w:rsidRDefault="006A5EF0" w:rsidP="00594658">
            <w:pPr>
              <w:pStyle w:val="podpowiedzi"/>
            </w:pPr>
            <w:r w:rsidRPr="006A5EF0">
              <w:rPr>
                <w:rFonts w:cs="Arial"/>
                <w:color w:val="1F1F1F"/>
                <w:shd w:val="clear" w:color="auto" w:fill="FFFFFF"/>
              </w:rPr>
              <w:t>ID użytkownika</w:t>
            </w:r>
          </w:p>
        </w:tc>
      </w:tr>
      <w:tr w:rsidR="006A5EF0" w14:paraId="21743D9D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6AA2170" w14:textId="77777777" w:rsidR="006A5EF0" w:rsidRPr="005D58FD" w:rsidRDefault="006A5EF0" w:rsidP="00594658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57D1AA04" w14:textId="1F2CE389" w:rsidR="006A5EF0" w:rsidRPr="00151458" w:rsidRDefault="001704D6" w:rsidP="00594658">
            <w:pPr>
              <w:pStyle w:val="komentarz"/>
            </w:pPr>
            <w:r>
              <w:rPr>
                <w:rFonts w:cs="Arial"/>
                <w:color w:val="1F1F1F"/>
                <w:shd w:val="clear" w:color="auto" w:fill="FFFFFF"/>
              </w:rPr>
              <w:t>U</w:t>
            </w:r>
            <w:r w:rsidR="006A5EF0" w:rsidRPr="006A5EF0">
              <w:rPr>
                <w:rFonts w:cs="Arial"/>
                <w:color w:val="1F1F1F"/>
                <w:shd w:val="clear" w:color="auto" w:fill="FFFFFF"/>
              </w:rPr>
              <w:t>żytkownik jest poprawnie zalogowany</w:t>
            </w:r>
          </w:p>
        </w:tc>
      </w:tr>
      <w:tr w:rsidR="006A5EF0" w14:paraId="25FCA493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36C6191" w14:textId="77777777" w:rsidR="006A5EF0" w:rsidRPr="005D58FD" w:rsidRDefault="006A5EF0" w:rsidP="00594658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6FE7AD9F" w14:textId="4A08B8AF" w:rsidR="006A5EF0" w:rsidRPr="00151458" w:rsidRDefault="001704D6" w:rsidP="00594658">
            <w:pPr>
              <w:pStyle w:val="komentarz"/>
            </w:pPr>
            <w:r>
              <w:rPr>
                <w:rFonts w:cs="Arial"/>
                <w:color w:val="1F1F1F"/>
                <w:shd w:val="clear" w:color="auto" w:fill="FFFFFF"/>
              </w:rPr>
              <w:t>N</w:t>
            </w:r>
            <w:r w:rsidR="006A5EF0" w:rsidRPr="006A5EF0">
              <w:rPr>
                <w:rFonts w:cs="Arial"/>
                <w:color w:val="1F1F1F"/>
                <w:shd w:val="clear" w:color="auto" w:fill="FFFFFF"/>
              </w:rPr>
              <w:t>a ekranie wyświetla się rekomendowana kawa</w:t>
            </w:r>
          </w:p>
        </w:tc>
      </w:tr>
      <w:tr w:rsidR="006A5EF0" w14:paraId="2C82FC3A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8425FF6" w14:textId="77777777" w:rsidR="006A5EF0" w:rsidRDefault="006A5EF0" w:rsidP="00594658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1BB5E79C" w14:textId="7A3053B5" w:rsidR="006A5EF0" w:rsidRDefault="00967EDA" w:rsidP="00594658">
            <w:pPr>
              <w:pStyle w:val="komentarz"/>
            </w:pPr>
            <w:r w:rsidRPr="00967EDA">
              <w:rPr>
                <w:rFonts w:cs="Arial"/>
                <w:color w:val="1F1F1F"/>
                <w:shd w:val="clear" w:color="auto" w:fill="FFFFFF"/>
              </w:rPr>
              <w:t xml:space="preserve">Brak historii zamówień </w:t>
            </w:r>
            <w:r>
              <w:rPr>
                <w:rFonts w:cs="Arial"/>
                <w:color w:val="1F1F1F"/>
                <w:shd w:val="clear" w:color="auto" w:fill="FFFFFF"/>
              </w:rPr>
              <w:t>-&gt;</w:t>
            </w:r>
            <w:r w:rsidRPr="00967EDA">
              <w:rPr>
                <w:rFonts w:cs="Arial"/>
                <w:color w:val="1F1F1F"/>
                <w:shd w:val="clear" w:color="auto" w:fill="FFFFFF"/>
              </w:rPr>
              <w:t xml:space="preserve"> system wyświetla standardowe menu napojów.</w:t>
            </w:r>
          </w:p>
        </w:tc>
      </w:tr>
      <w:tr w:rsidR="006A5EF0" w14:paraId="1FC3AF70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8130B85" w14:textId="77777777" w:rsidR="006A5EF0" w:rsidRPr="005D58FD" w:rsidDel="00DE7D70" w:rsidRDefault="006A5EF0" w:rsidP="00594658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4DADCDF9" w14:textId="18680B82" w:rsidR="006A5EF0" w:rsidDel="00DE7D70" w:rsidRDefault="00967EDA" w:rsidP="00594658">
            <w:pPr>
              <w:pStyle w:val="podpowiedzi"/>
            </w:pPr>
            <w:r w:rsidRPr="00967EDA">
              <w:t>System analizuje historię zamówień użytkownika i wybiera napój zamawiany najczęściej w ostatnim okresie użytkowania automatu.</w:t>
            </w:r>
          </w:p>
        </w:tc>
      </w:tr>
      <w:tr w:rsidR="006A5EF0" w14:paraId="0A818CF0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12E1755" w14:textId="77777777" w:rsidR="006A5EF0" w:rsidRPr="005D58FD" w:rsidRDefault="006A5EF0" w:rsidP="0059465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5041E1D5" w14:textId="5C016C2B" w:rsidR="006A5EF0" w:rsidRDefault="006A5EF0" w:rsidP="00594658">
            <w:pPr>
              <w:pStyle w:val="podpowiedzi"/>
            </w:pPr>
            <w:r w:rsidRPr="006A5EF0">
              <w:t>UOB_01</w:t>
            </w:r>
          </w:p>
        </w:tc>
      </w:tr>
      <w:tr w:rsidR="006A5EF0" w14:paraId="043953B2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7087D86" w14:textId="77777777" w:rsidR="006A5EF0" w:rsidRPr="005D58FD" w:rsidRDefault="006A5EF0" w:rsidP="0059465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BC44936" w14:textId="49EE2A03" w:rsidR="006A5EF0" w:rsidRDefault="00967EDA" w:rsidP="00594658">
            <w:pPr>
              <w:pStyle w:val="podpowiedzi"/>
            </w:pPr>
            <w:r w:rsidRPr="00967EDA">
              <w:t>WF01</w:t>
            </w:r>
          </w:p>
        </w:tc>
      </w:tr>
    </w:tbl>
    <w:p w14:paraId="58C07B5C" w14:textId="77777777" w:rsidR="006A5EF0" w:rsidRDefault="006A5EF0" w:rsidP="006A5EF0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6A5EF0" w14:paraId="2F80BC01" w14:textId="77777777" w:rsidTr="0059465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73F595CD" w14:textId="77777777" w:rsidR="006A5EF0" w:rsidRPr="005D58FD" w:rsidRDefault="006A5EF0" w:rsidP="00594658">
            <w:pPr>
              <w:pStyle w:val="wpiswtabeli"/>
            </w:pPr>
            <w:r w:rsidRPr="005D58FD">
              <w:t>KARTA WYMAGANIA</w:t>
            </w:r>
          </w:p>
        </w:tc>
      </w:tr>
      <w:tr w:rsidR="006A5EF0" w:rsidRPr="00100F18" w14:paraId="3D17923C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8B946CE" w14:textId="77777777" w:rsidR="006A5EF0" w:rsidRPr="005D58FD" w:rsidRDefault="006A5EF0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1" w:type="dxa"/>
            <w:vAlign w:val="center"/>
          </w:tcPr>
          <w:p w14:paraId="76DE41DF" w14:textId="3FA38F53" w:rsidR="006A5EF0" w:rsidRPr="005A5155" w:rsidRDefault="006A5EF0" w:rsidP="00594658">
            <w:pPr>
              <w:pStyle w:val="podpowiedzi"/>
            </w:pPr>
            <w:r w:rsidRPr="006A5EF0">
              <w:rPr>
                <w:rFonts w:cs="Arial"/>
                <w:color w:val="1F1F1F"/>
                <w:shd w:val="clear" w:color="auto" w:fill="FFFFFF"/>
              </w:rPr>
              <w:t>WF03</w:t>
            </w:r>
          </w:p>
        </w:tc>
        <w:tc>
          <w:tcPr>
            <w:tcW w:w="1410" w:type="dxa"/>
            <w:shd w:val="clear" w:color="auto" w:fill="D9D9D9"/>
            <w:vAlign w:val="center"/>
          </w:tcPr>
          <w:p w14:paraId="4791FDB9" w14:textId="77777777" w:rsidR="006A5EF0" w:rsidRPr="005D58FD" w:rsidRDefault="006A5EF0" w:rsidP="00594658">
            <w:pPr>
              <w:pStyle w:val="tekstwtabeliTNR"/>
            </w:pPr>
            <w:r>
              <w:t>Priorytet</w:t>
            </w:r>
            <w:r w:rsidRPr="005D58FD">
              <w:t>:</w:t>
            </w:r>
          </w:p>
        </w:tc>
        <w:tc>
          <w:tcPr>
            <w:tcW w:w="3782" w:type="dxa"/>
            <w:vAlign w:val="center"/>
          </w:tcPr>
          <w:p w14:paraId="46BF89D5" w14:textId="77777777" w:rsidR="006A5EF0" w:rsidRPr="00100F18" w:rsidRDefault="006A5EF0" w:rsidP="00594658">
            <w:pPr>
              <w:pStyle w:val="podpowiedzi"/>
            </w:pPr>
            <w:r>
              <w:t>M</w:t>
            </w:r>
          </w:p>
        </w:tc>
      </w:tr>
      <w:tr w:rsidR="006A5EF0" w14:paraId="58AC3464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C51EA2D" w14:textId="77777777" w:rsidR="006A5EF0" w:rsidRPr="005D58FD" w:rsidRDefault="006A5EF0" w:rsidP="0059465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7D91AD24" w14:textId="55EE4313" w:rsidR="006A5EF0" w:rsidRDefault="006A5EF0" w:rsidP="00594658">
            <w:pPr>
              <w:pStyle w:val="podpowiedzi"/>
            </w:pPr>
            <w:r w:rsidRPr="006A5EF0">
              <w:rPr>
                <w:rFonts w:cs="Arial"/>
                <w:color w:val="1F1F1F"/>
                <w:shd w:val="clear" w:color="auto" w:fill="FFFFFF"/>
              </w:rPr>
              <w:t>Realizacja zamówienia napoju</w:t>
            </w:r>
          </w:p>
        </w:tc>
      </w:tr>
      <w:tr w:rsidR="006A5EF0" w14:paraId="4164D561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162B2F9" w14:textId="77777777" w:rsidR="006A5EF0" w:rsidRPr="005D58FD" w:rsidRDefault="006A5EF0" w:rsidP="0059465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175F62FA" w14:textId="4801FC51" w:rsidR="006A5EF0" w:rsidRPr="00DE7D70" w:rsidRDefault="001704D6" w:rsidP="001704D6">
            <w:pPr>
              <w:pStyle w:val="podpowiedzi"/>
            </w:pPr>
            <w:r w:rsidRPr="001704D6">
              <w:rPr>
                <w:b/>
                <w:bCs/>
              </w:rPr>
              <w:t>Jako</w:t>
            </w:r>
            <w:r>
              <w:t xml:space="preserve"> użytkownik </w:t>
            </w:r>
            <w:r w:rsidRPr="001704D6">
              <w:rPr>
                <w:b/>
                <w:bCs/>
              </w:rPr>
              <w:t>chcę</w:t>
            </w:r>
            <w:r>
              <w:t xml:space="preserve"> wybrać napój z menu automatu </w:t>
            </w:r>
            <w:r w:rsidRPr="001704D6">
              <w:rPr>
                <w:b/>
                <w:bCs/>
              </w:rPr>
              <w:t>aby</w:t>
            </w:r>
            <w:r>
              <w:t xml:space="preserve"> automat przygotował kawę.</w:t>
            </w:r>
          </w:p>
        </w:tc>
      </w:tr>
      <w:tr w:rsidR="006A5EF0" w14:paraId="211BDF51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45ACBCB" w14:textId="77777777" w:rsidR="006A5EF0" w:rsidRDefault="006A5EF0" w:rsidP="00594658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2AE2E051" w14:textId="121F751E" w:rsidR="001704D6" w:rsidRPr="001704D6" w:rsidRDefault="001704D6" w:rsidP="006F0958">
            <w:pPr>
              <w:pStyle w:val="podpowiedzi"/>
              <w:numPr>
                <w:ilvl w:val="0"/>
                <w:numId w:val="4"/>
              </w:numPr>
              <w:rPr>
                <w:rFonts w:cs="Arial"/>
                <w:color w:val="1F1F1F"/>
                <w:shd w:val="clear" w:color="auto" w:fill="FFFFFF"/>
              </w:r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użytkownik wybiera napój z menu</w:t>
            </w:r>
          </w:p>
          <w:p w14:paraId="711E8F32" w14:textId="57DE9C4F" w:rsidR="001704D6" w:rsidRPr="001704D6" w:rsidRDefault="001704D6" w:rsidP="006F0958">
            <w:pPr>
              <w:pStyle w:val="podpowiedzi"/>
              <w:numPr>
                <w:ilvl w:val="0"/>
                <w:numId w:val="4"/>
              </w:numPr>
              <w:rPr>
                <w:rFonts w:cs="Arial"/>
                <w:color w:val="1F1F1F"/>
                <w:shd w:val="clear" w:color="auto" w:fill="FFFFFF"/>
              </w:r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system sprawdza dostępność składników</w:t>
            </w:r>
          </w:p>
          <w:p w14:paraId="3A49179E" w14:textId="3C68678D" w:rsidR="006A5EF0" w:rsidRDefault="001704D6" w:rsidP="006F0958">
            <w:pPr>
              <w:pStyle w:val="podpowiedzi"/>
              <w:numPr>
                <w:ilvl w:val="0"/>
                <w:numId w:val="4"/>
              </w:num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automat rozpoczyna przygotowanie napoju</w:t>
            </w:r>
          </w:p>
        </w:tc>
      </w:tr>
      <w:tr w:rsidR="006A5EF0" w14:paraId="181F16E3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552F4E0" w14:textId="77777777" w:rsidR="006A5EF0" w:rsidRPr="005D58FD" w:rsidRDefault="006A5EF0" w:rsidP="00594658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1A891609" w14:textId="7F72458F" w:rsidR="006A5EF0" w:rsidRDefault="001704D6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W</w:t>
            </w:r>
            <w:r w:rsidRPr="001704D6">
              <w:rPr>
                <w:rFonts w:cs="Arial"/>
                <w:color w:val="1F1F1F"/>
                <w:shd w:val="clear" w:color="auto" w:fill="FFFFFF"/>
              </w:rPr>
              <w:t>ybrany napój</w:t>
            </w:r>
          </w:p>
        </w:tc>
      </w:tr>
      <w:tr w:rsidR="006A5EF0" w14:paraId="74E56A40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BBDBE1B" w14:textId="77777777" w:rsidR="006A5EF0" w:rsidRPr="005D58FD" w:rsidRDefault="006A5EF0" w:rsidP="00594658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39330220" w14:textId="7CA000C1" w:rsidR="006A5EF0" w:rsidRPr="00151458" w:rsidRDefault="001704D6" w:rsidP="00594658">
            <w:pPr>
              <w:pStyle w:val="komentarz"/>
            </w:pPr>
            <w:r>
              <w:rPr>
                <w:rFonts w:cs="Arial"/>
                <w:color w:val="1F1F1F"/>
                <w:shd w:val="clear" w:color="auto" w:fill="FFFFFF"/>
              </w:rPr>
              <w:t>A</w:t>
            </w:r>
            <w:r w:rsidRPr="001704D6">
              <w:rPr>
                <w:rFonts w:cs="Arial"/>
                <w:color w:val="1F1F1F"/>
                <w:shd w:val="clear" w:color="auto" w:fill="FFFFFF"/>
              </w:rPr>
              <w:t>utomat jest sprawny i posiada składniki</w:t>
            </w:r>
          </w:p>
        </w:tc>
      </w:tr>
      <w:tr w:rsidR="006A5EF0" w14:paraId="6F44EDDD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02A1748" w14:textId="77777777" w:rsidR="006A5EF0" w:rsidRPr="005D58FD" w:rsidRDefault="006A5EF0" w:rsidP="00594658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09CBECB7" w14:textId="2C660C50" w:rsidR="006A5EF0" w:rsidRPr="00151458" w:rsidRDefault="001704D6" w:rsidP="00594658">
            <w:pPr>
              <w:pStyle w:val="komentarz"/>
            </w:pPr>
            <w:r>
              <w:rPr>
                <w:rFonts w:cs="Arial"/>
                <w:color w:val="1F1F1F"/>
                <w:shd w:val="clear" w:color="auto" w:fill="FFFFFF"/>
              </w:rPr>
              <w:t>N</w:t>
            </w:r>
            <w:r w:rsidRPr="001704D6">
              <w:rPr>
                <w:rFonts w:cs="Arial"/>
                <w:color w:val="1F1F1F"/>
                <w:shd w:val="clear" w:color="auto" w:fill="FFFFFF"/>
              </w:rPr>
              <w:t>apój zostaje przygotowany</w:t>
            </w:r>
          </w:p>
        </w:tc>
      </w:tr>
      <w:tr w:rsidR="006A5EF0" w14:paraId="3B9AEFCC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26618C4" w14:textId="77777777" w:rsidR="006A5EF0" w:rsidRDefault="006A5EF0" w:rsidP="00594658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298DAFB8" w14:textId="44171D2D" w:rsidR="006A5EF0" w:rsidRDefault="00967EDA" w:rsidP="00594658">
            <w:pPr>
              <w:pStyle w:val="komentarz"/>
            </w:pPr>
            <w:r w:rsidRPr="00967EDA">
              <w:rPr>
                <w:rFonts w:cs="Arial"/>
                <w:color w:val="1F1F1F"/>
                <w:shd w:val="clear" w:color="auto" w:fill="FFFFFF"/>
              </w:rPr>
              <w:t xml:space="preserve">Brak składników do przygotowania wybranego napoju </w:t>
            </w:r>
            <w:r>
              <w:rPr>
                <w:rFonts w:cs="Arial"/>
                <w:color w:val="1F1F1F"/>
                <w:shd w:val="clear" w:color="auto" w:fill="FFFFFF"/>
              </w:rPr>
              <w:t>-&gt;</w:t>
            </w:r>
            <w:r w:rsidRPr="00967EDA">
              <w:rPr>
                <w:rFonts w:cs="Arial"/>
                <w:color w:val="1F1F1F"/>
                <w:shd w:val="clear" w:color="auto" w:fill="FFFFFF"/>
              </w:rPr>
              <w:t xml:space="preserve"> system informuje użytkownika o niedostępności produktu i umożliwia wybór innego napoju.</w:t>
            </w:r>
          </w:p>
        </w:tc>
      </w:tr>
      <w:tr w:rsidR="006A5EF0" w14:paraId="4DFF8708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1EE49AA" w14:textId="77777777" w:rsidR="006A5EF0" w:rsidRPr="005D58FD" w:rsidDel="00DE7D70" w:rsidRDefault="006A5EF0" w:rsidP="00594658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6D8CCF74" w14:textId="5BF83D54" w:rsidR="006A5EF0" w:rsidDel="00DE7D70" w:rsidRDefault="00967EDA" w:rsidP="00594658">
            <w:pPr>
              <w:pStyle w:val="podpowiedzi"/>
            </w:pPr>
            <w:r w:rsidRPr="00967EDA">
              <w:t xml:space="preserve">System komunikuje się z modułem </w:t>
            </w:r>
            <w:proofErr w:type="spellStart"/>
            <w:r w:rsidRPr="00967EDA">
              <w:t>vendingowym</w:t>
            </w:r>
            <w:proofErr w:type="spellEnd"/>
            <w:r w:rsidRPr="00967EDA">
              <w:t xml:space="preserve"> automatu poprzez kontroler maszyny. Po wyborze napoju uruchamiany jest odpowiedni program przygotowania napoju.</w:t>
            </w:r>
          </w:p>
        </w:tc>
      </w:tr>
      <w:tr w:rsidR="006A5EF0" w14:paraId="4A700F97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EEC1B57" w14:textId="77777777" w:rsidR="006A5EF0" w:rsidRPr="005D58FD" w:rsidRDefault="006A5EF0" w:rsidP="0059465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22E1C5DA" w14:textId="09D47056" w:rsidR="006A5EF0" w:rsidRDefault="001704D6" w:rsidP="00594658">
            <w:pPr>
              <w:pStyle w:val="podpowiedzi"/>
            </w:pPr>
            <w:r w:rsidRPr="001704D6">
              <w:t>UOB_01</w:t>
            </w:r>
          </w:p>
        </w:tc>
      </w:tr>
      <w:tr w:rsidR="006A5EF0" w14:paraId="555CC056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812F410" w14:textId="77777777" w:rsidR="006A5EF0" w:rsidRPr="005D58FD" w:rsidRDefault="006A5EF0" w:rsidP="00594658">
            <w:pPr>
              <w:pStyle w:val="tekstwtabeliTNR"/>
            </w:pPr>
            <w:r w:rsidRPr="005D58FD">
              <w:lastRenderedPageBreak/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1A29EC59" w14:textId="4E6C18E3" w:rsidR="006A5EF0" w:rsidRDefault="00967EDA" w:rsidP="00594658">
            <w:pPr>
              <w:pStyle w:val="podpowiedzi"/>
            </w:pPr>
            <w:r w:rsidRPr="00967EDA">
              <w:t>WF04</w:t>
            </w:r>
            <w:r>
              <w:t xml:space="preserve">, </w:t>
            </w:r>
            <w:r w:rsidRPr="00967EDA">
              <w:t>WD02</w:t>
            </w:r>
          </w:p>
        </w:tc>
      </w:tr>
    </w:tbl>
    <w:p w14:paraId="5673B0BD" w14:textId="77777777" w:rsidR="001704D6" w:rsidRDefault="001704D6" w:rsidP="006A5EF0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6A5EF0" w14:paraId="4A2AABC2" w14:textId="77777777" w:rsidTr="0059465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4860F1D7" w14:textId="77777777" w:rsidR="006A5EF0" w:rsidRPr="005D58FD" w:rsidRDefault="006A5EF0" w:rsidP="00594658">
            <w:pPr>
              <w:pStyle w:val="wpiswtabeli"/>
            </w:pPr>
            <w:r w:rsidRPr="005D58FD">
              <w:t>KARTA WYMAGANIA</w:t>
            </w:r>
          </w:p>
        </w:tc>
      </w:tr>
      <w:tr w:rsidR="006A5EF0" w:rsidRPr="00100F18" w14:paraId="2A559B0D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20C0578" w14:textId="77777777" w:rsidR="006A5EF0" w:rsidRPr="005D58FD" w:rsidRDefault="006A5EF0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1" w:type="dxa"/>
            <w:vAlign w:val="center"/>
          </w:tcPr>
          <w:p w14:paraId="023ABE30" w14:textId="5981C784" w:rsidR="006A5EF0" w:rsidRPr="005A5155" w:rsidRDefault="001704D6" w:rsidP="00594658">
            <w:pPr>
              <w:pStyle w:val="podpowiedzi"/>
            </w:pPr>
            <w:r w:rsidRPr="001704D6">
              <w:rPr>
                <w:rFonts w:cs="Arial"/>
                <w:color w:val="1F1F1F"/>
                <w:shd w:val="clear" w:color="auto" w:fill="FFFFFF"/>
              </w:rPr>
              <w:t>WF04</w:t>
            </w:r>
          </w:p>
        </w:tc>
        <w:tc>
          <w:tcPr>
            <w:tcW w:w="1410" w:type="dxa"/>
            <w:shd w:val="clear" w:color="auto" w:fill="D9D9D9"/>
            <w:vAlign w:val="center"/>
          </w:tcPr>
          <w:p w14:paraId="229EF900" w14:textId="77777777" w:rsidR="006A5EF0" w:rsidRPr="005D58FD" w:rsidRDefault="006A5EF0" w:rsidP="00594658">
            <w:pPr>
              <w:pStyle w:val="tekstwtabeliTNR"/>
            </w:pPr>
            <w:r>
              <w:t>Priorytet</w:t>
            </w:r>
            <w:r w:rsidRPr="005D58FD">
              <w:t>:</w:t>
            </w:r>
          </w:p>
        </w:tc>
        <w:tc>
          <w:tcPr>
            <w:tcW w:w="3782" w:type="dxa"/>
            <w:vAlign w:val="center"/>
          </w:tcPr>
          <w:p w14:paraId="47C34C5E" w14:textId="77777777" w:rsidR="006A5EF0" w:rsidRPr="00100F18" w:rsidRDefault="006A5EF0" w:rsidP="00594658">
            <w:pPr>
              <w:pStyle w:val="podpowiedzi"/>
            </w:pPr>
            <w:r>
              <w:t>M</w:t>
            </w:r>
          </w:p>
        </w:tc>
      </w:tr>
      <w:tr w:rsidR="006A5EF0" w14:paraId="53A8984C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12A0097" w14:textId="77777777" w:rsidR="006A5EF0" w:rsidRPr="005D58FD" w:rsidRDefault="006A5EF0" w:rsidP="0059465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3365638B" w14:textId="3A13C3AB" w:rsidR="006A5EF0" w:rsidRDefault="001704D6" w:rsidP="00594658">
            <w:pPr>
              <w:pStyle w:val="podpowiedzi"/>
            </w:pPr>
            <w:r w:rsidRPr="001704D6">
              <w:rPr>
                <w:rFonts w:cs="Arial"/>
                <w:color w:val="1F1F1F"/>
                <w:shd w:val="clear" w:color="auto" w:fill="FFFFFF"/>
              </w:rPr>
              <w:t>Obsługa płatności bezgotówkowej</w:t>
            </w:r>
          </w:p>
        </w:tc>
      </w:tr>
      <w:tr w:rsidR="006A5EF0" w14:paraId="2ADAB3E7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5E77C6C" w14:textId="77777777" w:rsidR="006A5EF0" w:rsidRPr="005D58FD" w:rsidRDefault="006A5EF0" w:rsidP="0059465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2BF681B4" w14:textId="39082A66" w:rsidR="006A5EF0" w:rsidRPr="00DE7D70" w:rsidRDefault="001704D6" w:rsidP="001704D6">
            <w:pPr>
              <w:pStyle w:val="podpowiedzi"/>
            </w:pPr>
            <w:r w:rsidRPr="001704D6">
              <w:rPr>
                <w:b/>
                <w:bCs/>
              </w:rPr>
              <w:t>Jako</w:t>
            </w:r>
            <w:r>
              <w:t xml:space="preserve"> użytkownik, </w:t>
            </w:r>
            <w:r w:rsidRPr="001704D6">
              <w:rPr>
                <w:b/>
                <w:bCs/>
              </w:rPr>
              <w:t>chcę</w:t>
            </w:r>
            <w:r>
              <w:t xml:space="preserve"> zapłacić kartą lub telefonem, </w:t>
            </w:r>
            <w:r w:rsidRPr="001704D6">
              <w:rPr>
                <w:b/>
                <w:bCs/>
              </w:rPr>
              <w:t>aby</w:t>
            </w:r>
            <w:r>
              <w:t xml:space="preserve"> zakupić napój.</w:t>
            </w:r>
          </w:p>
        </w:tc>
      </w:tr>
      <w:tr w:rsidR="006A5EF0" w14:paraId="2C5D1EB1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33472C5" w14:textId="77777777" w:rsidR="006A5EF0" w:rsidRDefault="006A5EF0" w:rsidP="00594658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228D83F3" w14:textId="2DF8489B" w:rsidR="001704D6" w:rsidRPr="001704D6" w:rsidRDefault="001704D6" w:rsidP="006F0958">
            <w:pPr>
              <w:pStyle w:val="podpowiedzi"/>
              <w:numPr>
                <w:ilvl w:val="0"/>
                <w:numId w:val="5"/>
              </w:numPr>
              <w:rPr>
                <w:rFonts w:cs="Arial"/>
                <w:color w:val="1F1F1F"/>
                <w:shd w:val="clear" w:color="auto" w:fill="FFFFFF"/>
              </w:r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system inicjuje terminal płatniczy</w:t>
            </w:r>
          </w:p>
          <w:p w14:paraId="208F05DA" w14:textId="5DAC16EC" w:rsidR="001704D6" w:rsidRPr="001704D6" w:rsidRDefault="001704D6" w:rsidP="006F0958">
            <w:pPr>
              <w:pStyle w:val="podpowiedzi"/>
              <w:numPr>
                <w:ilvl w:val="0"/>
                <w:numId w:val="5"/>
              </w:numPr>
              <w:rPr>
                <w:rFonts w:cs="Arial"/>
                <w:color w:val="1F1F1F"/>
                <w:shd w:val="clear" w:color="auto" w:fill="FFFFFF"/>
              </w:r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użytkownik dokonuje płatności</w:t>
            </w:r>
          </w:p>
          <w:p w14:paraId="2E23BED8" w14:textId="29E04DCB" w:rsidR="006A5EF0" w:rsidRDefault="001704D6" w:rsidP="006F0958">
            <w:pPr>
              <w:pStyle w:val="podpowiedzi"/>
              <w:numPr>
                <w:ilvl w:val="0"/>
                <w:numId w:val="5"/>
              </w:num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po autoryzacji transakcji napój zostaje przygotowany</w:t>
            </w:r>
          </w:p>
        </w:tc>
      </w:tr>
      <w:tr w:rsidR="006A5EF0" w14:paraId="2BFDF594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B6F24F3" w14:textId="77777777" w:rsidR="006A5EF0" w:rsidRPr="005D58FD" w:rsidRDefault="006A5EF0" w:rsidP="00594658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41E93E0B" w14:textId="492276D3" w:rsidR="006A5EF0" w:rsidRDefault="001704D6" w:rsidP="00594658">
            <w:pPr>
              <w:pStyle w:val="podpowiedzi"/>
            </w:pPr>
            <w:r>
              <w:rPr>
                <w:rFonts w:cs="Arial"/>
                <w:color w:val="1F1F1F"/>
                <w:shd w:val="clear" w:color="auto" w:fill="FFFFFF"/>
              </w:rPr>
              <w:t>-</w:t>
            </w:r>
          </w:p>
        </w:tc>
      </w:tr>
      <w:tr w:rsidR="006A5EF0" w14:paraId="32648CC8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8C2F07A" w14:textId="77777777" w:rsidR="006A5EF0" w:rsidRPr="005D58FD" w:rsidRDefault="006A5EF0" w:rsidP="00594658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79905D9F" w14:textId="523A2479" w:rsidR="006A5EF0" w:rsidRPr="00151458" w:rsidRDefault="00967EDA" w:rsidP="00594658">
            <w:pPr>
              <w:pStyle w:val="komentarz"/>
            </w:pPr>
            <w:r w:rsidRPr="00967EDA">
              <w:rPr>
                <w:rFonts w:cs="Arial"/>
                <w:color w:val="1F1F1F"/>
                <w:shd w:val="clear" w:color="auto" w:fill="FFFFFF"/>
              </w:rPr>
              <w:t>Terminal płatniczy jest aktywny i połączony z systemem automatu.</w:t>
            </w:r>
          </w:p>
        </w:tc>
      </w:tr>
      <w:tr w:rsidR="006A5EF0" w14:paraId="063D0285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6799D69" w14:textId="77777777" w:rsidR="006A5EF0" w:rsidRPr="005D58FD" w:rsidRDefault="006A5EF0" w:rsidP="00594658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1298AD4C" w14:textId="60BD8549" w:rsidR="006A5EF0" w:rsidRPr="00151458" w:rsidRDefault="00967EDA" w:rsidP="00594658">
            <w:pPr>
              <w:pStyle w:val="komentarz"/>
            </w:pPr>
            <w:r w:rsidRPr="00967EDA">
              <w:rPr>
                <w:rFonts w:cs="Arial"/>
                <w:color w:val="1F1F1F"/>
                <w:shd w:val="clear" w:color="auto" w:fill="FFFFFF"/>
              </w:rPr>
              <w:t>Transakcja zostaje zatwierdzona, a napój przygotowany.</w:t>
            </w:r>
          </w:p>
        </w:tc>
      </w:tr>
      <w:tr w:rsidR="006A5EF0" w14:paraId="38FEFF4E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D966DD9" w14:textId="77777777" w:rsidR="006A5EF0" w:rsidRDefault="006A5EF0" w:rsidP="00594658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26662DFD" w14:textId="63EE6559" w:rsidR="006A5EF0" w:rsidRDefault="00967EDA" w:rsidP="00594658">
            <w:pPr>
              <w:pStyle w:val="komentarz"/>
            </w:pPr>
            <w:r w:rsidRPr="00967EDA">
              <w:rPr>
                <w:rFonts w:cs="Arial"/>
                <w:color w:val="1F1F1F"/>
                <w:shd w:val="clear" w:color="auto" w:fill="FFFFFF"/>
              </w:rPr>
              <w:t xml:space="preserve">Transakcja odrzucona przez operatora płatności </w:t>
            </w:r>
            <w:r>
              <w:rPr>
                <w:rFonts w:cs="Arial"/>
                <w:color w:val="1F1F1F"/>
                <w:shd w:val="clear" w:color="auto" w:fill="FFFFFF"/>
              </w:rPr>
              <w:t>-&gt;</w:t>
            </w:r>
            <w:r w:rsidRPr="00967EDA">
              <w:rPr>
                <w:rFonts w:cs="Arial"/>
                <w:color w:val="1F1F1F"/>
                <w:shd w:val="clear" w:color="auto" w:fill="FFFFFF"/>
              </w:rPr>
              <w:t xml:space="preserve"> system informuje użytkownika o niepowodzeniu płatności.</w:t>
            </w:r>
          </w:p>
        </w:tc>
      </w:tr>
      <w:tr w:rsidR="006A5EF0" w14:paraId="63B7ABA9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9951640" w14:textId="77777777" w:rsidR="006A5EF0" w:rsidRPr="005D58FD" w:rsidDel="00DE7D70" w:rsidRDefault="006A5EF0" w:rsidP="00594658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57835098" w14:textId="5B49D78F" w:rsidR="006A5EF0" w:rsidDel="00DE7D70" w:rsidRDefault="00CB590D" w:rsidP="00594658">
            <w:pPr>
              <w:pStyle w:val="podpowiedzi"/>
            </w:pPr>
            <w:r w:rsidRPr="00CB590D">
              <w:t>System komunikuje się z terminalem płatniczym poprzez protokół MDB i oczekuje na potwierdzenie autoryzacji transakcji.</w:t>
            </w:r>
          </w:p>
        </w:tc>
      </w:tr>
      <w:tr w:rsidR="006A5EF0" w14:paraId="00FDDA4C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1841676F" w14:textId="77777777" w:rsidR="006A5EF0" w:rsidRPr="005D58FD" w:rsidRDefault="006A5EF0" w:rsidP="0059465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2029DC87" w14:textId="1C163E21" w:rsidR="006A5EF0" w:rsidRDefault="001704D6" w:rsidP="00594658">
            <w:pPr>
              <w:pStyle w:val="podpowiedzi"/>
            </w:pPr>
            <w:r w:rsidRPr="001704D6">
              <w:t>UOB_01</w:t>
            </w:r>
          </w:p>
        </w:tc>
      </w:tr>
      <w:tr w:rsidR="006A5EF0" w14:paraId="7B948316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5AC5261" w14:textId="77777777" w:rsidR="006A5EF0" w:rsidRPr="005D58FD" w:rsidRDefault="006A5EF0" w:rsidP="0059465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5EE112A1" w14:textId="14A58E3B" w:rsidR="006A5EF0" w:rsidRDefault="00CB590D" w:rsidP="00594658">
            <w:pPr>
              <w:pStyle w:val="podpowiedzi"/>
            </w:pPr>
            <w:r w:rsidRPr="00CB590D">
              <w:t>WD02</w:t>
            </w:r>
            <w:r>
              <w:t xml:space="preserve">, </w:t>
            </w:r>
            <w:r w:rsidRPr="00CB590D">
              <w:t>WF03</w:t>
            </w:r>
            <w:r>
              <w:t xml:space="preserve">, </w:t>
            </w:r>
            <w:r w:rsidRPr="00CB590D">
              <w:t>IO01</w:t>
            </w:r>
          </w:p>
        </w:tc>
      </w:tr>
    </w:tbl>
    <w:p w14:paraId="08127D63" w14:textId="77777777" w:rsidR="006A5EF0" w:rsidRDefault="006A5EF0" w:rsidP="006A5EF0">
      <w:pPr>
        <w:ind w:firstLine="0"/>
      </w:pPr>
    </w:p>
    <w:p w14:paraId="04A5A0EC" w14:textId="77777777" w:rsidR="006A5EF0" w:rsidRPr="006A5EF0" w:rsidRDefault="006A5EF0" w:rsidP="006A5EF0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DB41CB" w14:paraId="4FEE6044" w14:textId="77777777" w:rsidTr="009B52AE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372635E5" w14:textId="77777777" w:rsidR="00DB41CB" w:rsidRPr="005D58FD" w:rsidRDefault="00DB41CB" w:rsidP="006F5A48">
            <w:pPr>
              <w:pStyle w:val="wpiswtabeli"/>
            </w:pPr>
            <w:r w:rsidRPr="005D58FD">
              <w:t>KARTA WYMAGANIA</w:t>
            </w:r>
          </w:p>
        </w:tc>
      </w:tr>
      <w:tr w:rsidR="00DB41CB" w:rsidRPr="00100F18" w14:paraId="3DABE63D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6EFF4E3" w14:textId="77777777" w:rsidR="00DB41CB" w:rsidRPr="005D58FD" w:rsidRDefault="00DB41CB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1" w:type="dxa"/>
            <w:vAlign w:val="center"/>
          </w:tcPr>
          <w:p w14:paraId="3E925652" w14:textId="30D7618F" w:rsidR="00DB41CB" w:rsidRPr="005A5155" w:rsidRDefault="001704D6" w:rsidP="006F5A48">
            <w:pPr>
              <w:pStyle w:val="podpowiedzi"/>
            </w:pPr>
            <w:r w:rsidRPr="001704D6">
              <w:rPr>
                <w:rFonts w:cs="Arial"/>
                <w:color w:val="1F1F1F"/>
                <w:shd w:val="clear" w:color="auto" w:fill="FFFFFF"/>
              </w:rPr>
              <w:t>WF05</w:t>
            </w:r>
          </w:p>
        </w:tc>
        <w:tc>
          <w:tcPr>
            <w:tcW w:w="1410" w:type="dxa"/>
            <w:shd w:val="clear" w:color="auto" w:fill="D9D9D9"/>
            <w:vAlign w:val="center"/>
          </w:tcPr>
          <w:p w14:paraId="0F0667ED" w14:textId="77777777" w:rsidR="00DB41CB" w:rsidRPr="005D58FD" w:rsidRDefault="00365051" w:rsidP="006F5A48">
            <w:pPr>
              <w:pStyle w:val="tekstwtabeliTNR"/>
            </w:pPr>
            <w:r>
              <w:t>Priorytet</w:t>
            </w:r>
            <w:r w:rsidR="00DB41CB" w:rsidRPr="005D58FD">
              <w:t>:</w:t>
            </w:r>
          </w:p>
        </w:tc>
        <w:tc>
          <w:tcPr>
            <w:tcW w:w="3782" w:type="dxa"/>
            <w:vAlign w:val="center"/>
          </w:tcPr>
          <w:p w14:paraId="73F29E32" w14:textId="04CA8DCC" w:rsidR="00DB41CB" w:rsidRPr="00100F18" w:rsidRDefault="001704D6" w:rsidP="00DD75DA">
            <w:pPr>
              <w:pStyle w:val="podpowiedzi"/>
            </w:pPr>
            <w:r w:rsidRPr="001704D6">
              <w:t>S</w:t>
            </w:r>
          </w:p>
        </w:tc>
      </w:tr>
      <w:tr w:rsidR="00DB41CB" w14:paraId="48DFF681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6AC9897" w14:textId="77777777" w:rsidR="00DB41CB" w:rsidRPr="005D58FD" w:rsidRDefault="00DB41CB" w:rsidP="006F5A4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266697F2" w14:textId="33A2300E" w:rsidR="00DB41CB" w:rsidRDefault="001704D6" w:rsidP="006F5A48">
            <w:pPr>
              <w:pStyle w:val="podpowiedzi"/>
            </w:pPr>
            <w:r w:rsidRPr="001704D6">
              <w:rPr>
                <w:rFonts w:cs="Arial"/>
                <w:color w:val="1F1F1F"/>
                <w:shd w:val="clear" w:color="auto" w:fill="FFFFFF"/>
              </w:rPr>
              <w:t>Monitorowanie pracy automatu</w:t>
            </w:r>
          </w:p>
        </w:tc>
      </w:tr>
      <w:tr w:rsidR="00DB41CB" w14:paraId="5E034A6F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30099AA" w14:textId="77777777" w:rsidR="00DB41CB" w:rsidRPr="005D58FD" w:rsidRDefault="00DB41CB" w:rsidP="006F5A4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5FA87E54" w14:textId="449E23F7" w:rsidR="00DE7D70" w:rsidRPr="00DE7D70" w:rsidRDefault="001704D6" w:rsidP="001704D6">
            <w:pPr>
              <w:pStyle w:val="podpowiedzi"/>
            </w:pPr>
            <w:r w:rsidRPr="001704D6">
              <w:rPr>
                <w:b/>
                <w:bCs/>
              </w:rPr>
              <w:t>Jako</w:t>
            </w:r>
            <w:r>
              <w:t xml:space="preserve"> operator automatu, </w:t>
            </w:r>
            <w:r w:rsidRPr="001704D6">
              <w:rPr>
                <w:b/>
                <w:bCs/>
              </w:rPr>
              <w:t>chcę</w:t>
            </w:r>
            <w:r>
              <w:t xml:space="preserve"> monitorować sprzedaż oraz stan urządzenia, </w:t>
            </w:r>
            <w:r w:rsidRPr="001704D6">
              <w:rPr>
                <w:b/>
                <w:bCs/>
              </w:rPr>
              <w:t>aby</w:t>
            </w:r>
            <w:r>
              <w:t xml:space="preserve"> kontrolować działanie maszyny.</w:t>
            </w:r>
          </w:p>
        </w:tc>
      </w:tr>
      <w:tr w:rsidR="00DE7D70" w14:paraId="339959B8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F4B7012" w14:textId="77777777" w:rsidR="00DE7D70" w:rsidRDefault="00DE7D70" w:rsidP="006F5A48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1DC1DF32" w14:textId="3E52A233" w:rsidR="001704D6" w:rsidRPr="001704D6" w:rsidRDefault="001704D6" w:rsidP="006F0958">
            <w:pPr>
              <w:pStyle w:val="podpowiedzi"/>
              <w:numPr>
                <w:ilvl w:val="0"/>
                <w:numId w:val="6"/>
              </w:numPr>
              <w:rPr>
                <w:rFonts w:cs="Arial"/>
                <w:color w:val="1F1F1F"/>
                <w:shd w:val="clear" w:color="auto" w:fill="FFFFFF"/>
              </w:r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system zapisuje historię sprzedaży</w:t>
            </w:r>
          </w:p>
          <w:p w14:paraId="5211F870" w14:textId="21C2841A" w:rsidR="001704D6" w:rsidRPr="001704D6" w:rsidRDefault="001704D6" w:rsidP="006F0958">
            <w:pPr>
              <w:pStyle w:val="podpowiedzi"/>
              <w:numPr>
                <w:ilvl w:val="0"/>
                <w:numId w:val="6"/>
              </w:numPr>
              <w:rPr>
                <w:rFonts w:cs="Arial"/>
                <w:color w:val="1F1F1F"/>
                <w:shd w:val="clear" w:color="auto" w:fill="FFFFFF"/>
              </w:r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operator ma dostęp do statystyk</w:t>
            </w:r>
          </w:p>
          <w:p w14:paraId="4C174405" w14:textId="1674BB6E" w:rsidR="00DE7D70" w:rsidRDefault="001704D6" w:rsidP="006F0958">
            <w:pPr>
              <w:pStyle w:val="podpowiedzi"/>
              <w:numPr>
                <w:ilvl w:val="0"/>
                <w:numId w:val="6"/>
              </w:numPr>
            </w:pPr>
            <w:r w:rsidRPr="001704D6">
              <w:rPr>
                <w:rFonts w:cs="Arial"/>
                <w:color w:val="1F1F1F"/>
                <w:shd w:val="clear" w:color="auto" w:fill="FFFFFF"/>
              </w:rPr>
              <w:t>system informuje o błędach urządzenia</w:t>
            </w:r>
          </w:p>
        </w:tc>
      </w:tr>
      <w:tr w:rsidR="00DB41CB" w14:paraId="114D7088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1D13C2E2" w14:textId="77777777" w:rsidR="00DB41CB" w:rsidRPr="005D58FD" w:rsidRDefault="00DB41CB" w:rsidP="006F5A48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1A28262E" w14:textId="5D8E3E15" w:rsidR="00DB41CB" w:rsidRDefault="00CB590D" w:rsidP="006F5A48">
            <w:pPr>
              <w:pStyle w:val="podpowiedzi"/>
            </w:pPr>
            <w:r w:rsidRPr="00CB590D">
              <w:rPr>
                <w:rFonts w:cs="Arial"/>
                <w:color w:val="1F1F1F"/>
                <w:shd w:val="clear" w:color="auto" w:fill="FFFFFF"/>
              </w:rPr>
              <w:t>Dane sprzedaży, status urządzenia, informacje o poziomie składników</w:t>
            </w:r>
          </w:p>
        </w:tc>
      </w:tr>
      <w:tr w:rsidR="00DB41CB" w14:paraId="6538F684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2E2BF43" w14:textId="77777777" w:rsidR="00DB41CB" w:rsidRPr="005D58FD" w:rsidRDefault="00DB41CB" w:rsidP="006F5A48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2FD04D79" w14:textId="113619D4" w:rsidR="00DB41CB" w:rsidRPr="00151458" w:rsidRDefault="00CB590D" w:rsidP="006F5A48">
            <w:pPr>
              <w:pStyle w:val="komentarz"/>
            </w:pPr>
            <w:r w:rsidRPr="00CB590D">
              <w:rPr>
                <w:rFonts w:cs="Arial"/>
                <w:color w:val="1F1F1F"/>
                <w:shd w:val="clear" w:color="auto" w:fill="FFFFFF"/>
              </w:rPr>
              <w:t>System automatu działa poprawnie i zapisuje dane sprzedaży.</w:t>
            </w:r>
          </w:p>
        </w:tc>
      </w:tr>
      <w:tr w:rsidR="00DB41CB" w14:paraId="6F88983F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55624CE" w14:textId="77777777" w:rsidR="00DB41CB" w:rsidRPr="005D58FD" w:rsidRDefault="00DB41CB" w:rsidP="006F5A48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64CEE087" w14:textId="3DFC260F" w:rsidR="00DB41CB" w:rsidRPr="00151458" w:rsidRDefault="00CB590D" w:rsidP="006F5A48">
            <w:pPr>
              <w:pStyle w:val="komentarz"/>
            </w:pPr>
            <w:r w:rsidRPr="00CB590D">
              <w:rPr>
                <w:rFonts w:cs="Arial"/>
                <w:color w:val="1F1F1F"/>
                <w:shd w:val="clear" w:color="auto" w:fill="FFFFFF"/>
              </w:rPr>
              <w:t>Operator otrzymuje aktualne informacje o stanie urządzenia i sprzedaży.</w:t>
            </w:r>
          </w:p>
        </w:tc>
      </w:tr>
      <w:tr w:rsidR="00DB41CB" w14:paraId="2227B377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64596BB" w14:textId="77777777" w:rsidR="00DB41CB" w:rsidRDefault="00DB41CB" w:rsidP="006F5A48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16B468DD" w14:textId="30A73044" w:rsidR="00DB41CB" w:rsidRDefault="00CB590D" w:rsidP="006F5A48">
            <w:pPr>
              <w:pStyle w:val="komentarz"/>
            </w:pPr>
            <w:r w:rsidRPr="00CB590D">
              <w:rPr>
                <w:rFonts w:cs="Arial"/>
                <w:color w:val="1F1F1F"/>
                <w:shd w:val="clear" w:color="auto" w:fill="FFFFFF"/>
              </w:rPr>
              <w:t xml:space="preserve">Brak połączenia z systemem monitorującym </w:t>
            </w:r>
            <w:r>
              <w:rPr>
                <w:rFonts w:cs="Arial"/>
                <w:color w:val="1F1F1F"/>
                <w:shd w:val="clear" w:color="auto" w:fill="FFFFFF"/>
              </w:rPr>
              <w:t>-&gt;</w:t>
            </w:r>
            <w:r w:rsidRPr="00CB590D">
              <w:rPr>
                <w:rFonts w:cs="Arial"/>
                <w:color w:val="1F1F1F"/>
                <w:shd w:val="clear" w:color="auto" w:fill="FFFFFF"/>
              </w:rPr>
              <w:t xml:space="preserve"> dane zapisywane są lokalnie w pamięci automatu.</w:t>
            </w:r>
          </w:p>
        </w:tc>
      </w:tr>
      <w:tr w:rsidR="00CF6458" w14:paraId="3C0C09F5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81C9327" w14:textId="77777777" w:rsidR="00CF6458" w:rsidRPr="005D58FD" w:rsidDel="00DE7D70" w:rsidRDefault="00CF6458" w:rsidP="006F5A48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2B461E7A" w14:textId="75EA78DC" w:rsidR="00CF6458" w:rsidDel="00DE7D70" w:rsidRDefault="00CB590D" w:rsidP="00CF6458">
            <w:pPr>
              <w:pStyle w:val="podpowiedzi"/>
            </w:pPr>
            <w:r w:rsidRPr="00CB590D">
              <w:t>System zapisuje dane sprzedaży oraz status urządzenia w lokalnej bazie danych, a następnie synchronizuje je z systemem zarządzania automatem.</w:t>
            </w:r>
          </w:p>
        </w:tc>
      </w:tr>
      <w:tr w:rsidR="00DB41CB" w14:paraId="5DBBF144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4E6DB77" w14:textId="77777777" w:rsidR="00DB41CB" w:rsidRPr="005D58FD" w:rsidRDefault="00DB41CB" w:rsidP="006F5A4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177E2772" w14:textId="6A6215F5" w:rsidR="00DB41CB" w:rsidRDefault="001704D6" w:rsidP="006F5A48">
            <w:pPr>
              <w:pStyle w:val="podpowiedzi"/>
            </w:pPr>
            <w:r w:rsidRPr="001704D6">
              <w:t>UOB_02</w:t>
            </w:r>
          </w:p>
        </w:tc>
      </w:tr>
      <w:tr w:rsidR="00DB41CB" w14:paraId="42E027F5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E23A808" w14:textId="77777777" w:rsidR="00DB41CB" w:rsidRPr="005D58FD" w:rsidRDefault="00DB41CB" w:rsidP="006F5A4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8F1E4B8" w14:textId="73CEF3B1" w:rsidR="00DB41CB" w:rsidRDefault="00CB590D" w:rsidP="006F5A48">
            <w:pPr>
              <w:pStyle w:val="podpowiedzi"/>
            </w:pPr>
            <w:r w:rsidRPr="00CB590D">
              <w:t>WF03</w:t>
            </w:r>
          </w:p>
        </w:tc>
      </w:tr>
    </w:tbl>
    <w:p w14:paraId="2C69B5ED" w14:textId="77777777" w:rsidR="00DB41CB" w:rsidRDefault="00DB41CB" w:rsidP="008A30F7">
      <w:pPr>
        <w:pStyle w:val="podpowiedzi"/>
      </w:pPr>
    </w:p>
    <w:p w14:paraId="6E75095B" w14:textId="77777777" w:rsidR="00606BDC" w:rsidRPr="00A32660" w:rsidRDefault="00606BDC" w:rsidP="003D2CA3">
      <w:pPr>
        <w:pStyle w:val="Heading3"/>
      </w:pPr>
      <w:r w:rsidRPr="00A32660">
        <w:t>Interfejs z otoczeniem</w:t>
      </w:r>
    </w:p>
    <w:p w14:paraId="65E755CC" w14:textId="263891BF" w:rsidR="00CB590D" w:rsidRDefault="00CB590D" w:rsidP="00CB590D">
      <w:pPr>
        <w:pStyle w:val="podpowiedzi"/>
      </w:pPr>
      <w:r>
        <w:t>System automatu do kawy komunikuje się z wybranymi urządzeniami zewnętrznymi oraz modułami sprzętowymi. Interfejsy te umożliwiają identyfikację użytkownika, realizację płatności oraz przygotowanie napoju.</w:t>
      </w:r>
    </w:p>
    <w:p w14:paraId="129C72E3" w14:textId="77777777" w:rsidR="00CB590D" w:rsidRPr="00CB590D" w:rsidRDefault="00CB590D" w:rsidP="00CB590D"/>
    <w:p w14:paraId="1AF4D41C" w14:textId="3330C74D" w:rsidR="00606BDC" w:rsidRDefault="00CB590D" w:rsidP="00CB590D">
      <w:pPr>
        <w:pStyle w:val="podpowiedzi"/>
      </w:pPr>
      <w:r>
        <w:t>Wymagania dotyczące interfejsów opisują sposób komunikacji systemu z urządzeniami zewnętrznymi oraz wymagania dotyczące poprawnej wymiany danych pomiędzy systemem a tymi urządzeniami.</w:t>
      </w:r>
    </w:p>
    <w:p w14:paraId="3D79E6F3" w14:textId="77777777" w:rsidR="00EA66FA" w:rsidRPr="00EA66FA" w:rsidRDefault="00EA66FA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3D2CA3" w14:paraId="2AFFAA26" w14:textId="77777777" w:rsidTr="009B52AE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089DDBA3" w14:textId="77777777" w:rsidR="003D2CA3" w:rsidRPr="005D58FD" w:rsidRDefault="003D2CA3" w:rsidP="006F5A48">
            <w:pPr>
              <w:pStyle w:val="wpiswtabeli"/>
            </w:pPr>
            <w:r w:rsidRPr="005D58FD">
              <w:t>KARTA WYMAGANIA</w:t>
            </w:r>
          </w:p>
        </w:tc>
      </w:tr>
      <w:tr w:rsidR="003D2CA3" w14:paraId="5A1A1AEC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D2F348B" w14:textId="77777777" w:rsidR="003D2CA3" w:rsidRPr="005D58FD" w:rsidRDefault="003D2CA3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1" w:type="dxa"/>
            <w:vAlign w:val="center"/>
          </w:tcPr>
          <w:p w14:paraId="06FF8FF1" w14:textId="6600849B" w:rsidR="003D2CA3" w:rsidRPr="005A5155" w:rsidRDefault="00CB590D" w:rsidP="006F5A48">
            <w:pPr>
              <w:pStyle w:val="podpowiedzi"/>
            </w:pPr>
            <w:r w:rsidRPr="00CB590D">
              <w:t>IO01</w:t>
            </w:r>
          </w:p>
        </w:tc>
        <w:tc>
          <w:tcPr>
            <w:tcW w:w="1410" w:type="dxa"/>
            <w:shd w:val="clear" w:color="auto" w:fill="D9D9D9"/>
            <w:vAlign w:val="center"/>
          </w:tcPr>
          <w:p w14:paraId="1541C30E" w14:textId="77777777" w:rsidR="003D2CA3" w:rsidRPr="005D58FD" w:rsidRDefault="00EA66FA" w:rsidP="006F5A48">
            <w:pPr>
              <w:pStyle w:val="tekstwtabeliTNR"/>
            </w:pPr>
            <w:r>
              <w:t>Priorytet</w:t>
            </w:r>
            <w:r w:rsidR="003D2CA3" w:rsidRPr="005D58FD">
              <w:t>:</w:t>
            </w:r>
          </w:p>
        </w:tc>
        <w:tc>
          <w:tcPr>
            <w:tcW w:w="3782" w:type="dxa"/>
            <w:vAlign w:val="center"/>
          </w:tcPr>
          <w:p w14:paraId="2DC42DB4" w14:textId="1EA7C8EB" w:rsidR="003D2CA3" w:rsidRDefault="00CB590D" w:rsidP="009671D1">
            <w:pPr>
              <w:pStyle w:val="podpowiedzi"/>
            </w:pPr>
            <w:r w:rsidRPr="00CB590D">
              <w:t>M</w:t>
            </w:r>
          </w:p>
        </w:tc>
      </w:tr>
      <w:tr w:rsidR="003D2CA3" w14:paraId="4A02D1EA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687A2FB" w14:textId="77777777" w:rsidR="003D2CA3" w:rsidRPr="005D58FD" w:rsidRDefault="003D2CA3" w:rsidP="006F5A4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0C844975" w14:textId="08BF4E99" w:rsidR="003D2CA3" w:rsidRDefault="00CB590D" w:rsidP="006F5A48">
            <w:pPr>
              <w:pStyle w:val="podpowiedzi"/>
            </w:pPr>
            <w:r w:rsidRPr="00CB590D">
              <w:t>Komunikacja z terminalem płatniczym</w:t>
            </w:r>
          </w:p>
        </w:tc>
      </w:tr>
      <w:tr w:rsidR="003D2CA3" w14:paraId="2B3EE654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93BD1A0" w14:textId="77777777" w:rsidR="003D2CA3" w:rsidRPr="005D58FD" w:rsidRDefault="003D2CA3" w:rsidP="006F5A4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36E5DC3D" w14:textId="0CA8F91C" w:rsidR="003D2CA3" w:rsidRDefault="00CB590D" w:rsidP="009671D1">
            <w:pPr>
              <w:pStyle w:val="podpowiedzi"/>
            </w:pPr>
            <w:r w:rsidRPr="00CB590D">
              <w:t>System automatu musi komunikować się z terminalem płatniczym w celu realizacji płatności bezgotówkowych za zamówiony napój.</w:t>
            </w:r>
          </w:p>
        </w:tc>
      </w:tr>
      <w:tr w:rsidR="00D43452" w14:paraId="119C73AB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716FA03" w14:textId="77777777" w:rsidR="00D43452" w:rsidRDefault="00D43452" w:rsidP="00DF67CD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500AA9D5" w14:textId="2BB44E13" w:rsidR="00CB590D" w:rsidRDefault="00CB590D" w:rsidP="006F0958">
            <w:pPr>
              <w:pStyle w:val="podpowiedzi"/>
              <w:numPr>
                <w:ilvl w:val="0"/>
                <w:numId w:val="8"/>
              </w:numPr>
            </w:pPr>
            <w:r>
              <w:t>system inicjuje terminal płatniczy podczas procesu zakupu napoju</w:t>
            </w:r>
          </w:p>
          <w:p w14:paraId="6EB48CC3" w14:textId="1AFB09D1" w:rsidR="00CB590D" w:rsidRDefault="00CB590D" w:rsidP="006F0958">
            <w:pPr>
              <w:pStyle w:val="podpowiedzi"/>
              <w:numPr>
                <w:ilvl w:val="0"/>
                <w:numId w:val="8"/>
              </w:numPr>
            </w:pPr>
            <w:r>
              <w:t>użytkownik może dokonać płatności kartą lub telefonem</w:t>
            </w:r>
          </w:p>
          <w:p w14:paraId="3782023B" w14:textId="1F890755" w:rsidR="00D43452" w:rsidRDefault="00CB590D" w:rsidP="006F0958">
            <w:pPr>
              <w:pStyle w:val="podpowiedzi"/>
              <w:numPr>
                <w:ilvl w:val="0"/>
                <w:numId w:val="8"/>
              </w:numPr>
            </w:pPr>
            <w:r>
              <w:t>po autoryzacji płatności system rozpoczyna przygotowanie napoju</w:t>
            </w:r>
          </w:p>
        </w:tc>
      </w:tr>
      <w:tr w:rsidR="00D43452" w14:paraId="061F1AAE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A0E1F9E" w14:textId="77777777" w:rsidR="00D43452" w:rsidRPr="005D58FD" w:rsidRDefault="00D43452" w:rsidP="00DF67CD">
            <w:pPr>
              <w:pStyle w:val="tekstwtabeliTNR"/>
            </w:pPr>
            <w: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14:paraId="4ADFC897" w14:textId="5B0CA599" w:rsidR="00D43452" w:rsidRDefault="00CB590D" w:rsidP="00DF67CD">
            <w:pPr>
              <w:pStyle w:val="podpowiedzi"/>
            </w:pPr>
            <w:r>
              <w:t>D</w:t>
            </w:r>
            <w:r w:rsidRPr="00CB590D">
              <w:t>ane transakcji płatniczej przekazywane z terminala płatniczego</w:t>
            </w:r>
          </w:p>
        </w:tc>
      </w:tr>
      <w:tr w:rsidR="00D43452" w14:paraId="57B47388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24F462C" w14:textId="77777777" w:rsidR="00D43452" w:rsidRPr="005D58FD" w:rsidRDefault="00D43452" w:rsidP="00DF67CD">
            <w:pPr>
              <w:pStyle w:val="tekstwtabeliTNR"/>
            </w:pPr>
            <w: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14:paraId="6643F254" w14:textId="7DA0B2D0" w:rsidR="00D43452" w:rsidRPr="00151458" w:rsidRDefault="00CB590D" w:rsidP="00DF67CD">
            <w:pPr>
              <w:pStyle w:val="komentarz"/>
            </w:pPr>
            <w:r>
              <w:t>T</w:t>
            </w:r>
            <w:r w:rsidRPr="00CB590D">
              <w:t>erminal płatniczy jest podłączony do automatu i gotowy do obsługi transakcji</w:t>
            </w:r>
          </w:p>
        </w:tc>
      </w:tr>
      <w:tr w:rsidR="00D43452" w14:paraId="04745B83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0C0FB47" w14:textId="77777777" w:rsidR="00D43452" w:rsidRPr="005D58FD" w:rsidRDefault="00D43452" w:rsidP="00DF67CD">
            <w:pPr>
              <w:pStyle w:val="tekstwtabeliTNR"/>
            </w:pPr>
            <w: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14:paraId="4674A896" w14:textId="440D35CE" w:rsidR="00D43452" w:rsidRPr="00151458" w:rsidRDefault="00CB590D" w:rsidP="00DF67CD">
            <w:pPr>
              <w:pStyle w:val="komentarz"/>
            </w:pPr>
            <w:r>
              <w:t>T</w:t>
            </w:r>
            <w:r w:rsidRPr="00CB590D">
              <w:t>ransakcja zostaje zatwierdzona lub odrzucona przez operatora płatności</w:t>
            </w:r>
          </w:p>
        </w:tc>
      </w:tr>
      <w:tr w:rsidR="00D43452" w14:paraId="465CFF2E" w14:textId="77777777" w:rsidTr="009B52AE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EE75BF8" w14:textId="77777777" w:rsidR="00D43452" w:rsidRDefault="00D43452" w:rsidP="00DF67CD">
            <w:pPr>
              <w:pStyle w:val="tekstwtabeliTNR"/>
            </w:pPr>
            <w: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14:paraId="0CC03FD1" w14:textId="7A116917" w:rsidR="00D43452" w:rsidRDefault="00CB590D" w:rsidP="00DF67CD">
            <w:pPr>
              <w:pStyle w:val="komentarz"/>
            </w:pPr>
            <w:r>
              <w:t>B</w:t>
            </w:r>
            <w:r w:rsidRPr="00CB590D">
              <w:t xml:space="preserve">rak połączenia z terminalem płatniczym </w:t>
            </w:r>
            <w:r>
              <w:t>-&gt;</w:t>
            </w:r>
            <w:r w:rsidRPr="00CB590D">
              <w:t xml:space="preserve"> system informuje użytkownika o niedostępności płatności bezgotówkowej</w:t>
            </w:r>
          </w:p>
        </w:tc>
      </w:tr>
      <w:tr w:rsidR="00D43452" w14:paraId="17127B55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8B661C6" w14:textId="77777777" w:rsidR="00D43452" w:rsidRPr="005D58FD" w:rsidDel="00DE7D70" w:rsidRDefault="00D43452" w:rsidP="00DF67CD">
            <w:pPr>
              <w:pStyle w:val="tekstwtabeliTNR"/>
            </w:pPr>
            <w: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14:paraId="07D1CF83" w14:textId="6C990A72" w:rsidR="00D43452" w:rsidDel="00DE7D70" w:rsidRDefault="00CB590D" w:rsidP="00DF67CD">
            <w:pPr>
              <w:pStyle w:val="podpowiedzi"/>
            </w:pPr>
            <w:r w:rsidRPr="00CB590D">
              <w:t xml:space="preserve">komunikacja z terminalem płatniczym realizowana jest poprzez protokół MDB stosowany w urządzeniach </w:t>
            </w:r>
            <w:proofErr w:type="spellStart"/>
            <w:r w:rsidRPr="00CB590D">
              <w:t>vendingowych</w:t>
            </w:r>
            <w:proofErr w:type="spellEnd"/>
          </w:p>
        </w:tc>
      </w:tr>
      <w:tr w:rsidR="009671D1" w14:paraId="052CE977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B121BD5" w14:textId="77777777" w:rsidR="009671D1" w:rsidRPr="005D58FD" w:rsidRDefault="009671D1" w:rsidP="00DF67CD">
            <w:pPr>
              <w:pStyle w:val="tekstwtabeliTNR"/>
            </w:pPr>
            <w:r w:rsidRPr="005D58FD">
              <w:lastRenderedPageBreak/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40C29DCF" w14:textId="2E41E509" w:rsidR="009671D1" w:rsidRDefault="00CB590D" w:rsidP="00DF67CD">
            <w:pPr>
              <w:pStyle w:val="podpowiedzi"/>
            </w:pPr>
            <w:r w:rsidRPr="00CB590D">
              <w:t>UOB_01</w:t>
            </w:r>
            <w:r>
              <w:t xml:space="preserve">, </w:t>
            </w:r>
            <w:r w:rsidRPr="00CB590D">
              <w:t>UOB_02</w:t>
            </w:r>
          </w:p>
        </w:tc>
      </w:tr>
      <w:tr w:rsidR="009671D1" w14:paraId="7C3D87A5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70536D9" w14:textId="77777777" w:rsidR="009671D1" w:rsidRPr="005D58FD" w:rsidRDefault="009671D1" w:rsidP="00DF67CD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E15FAA7" w14:textId="0F57A6E5" w:rsidR="009671D1" w:rsidRDefault="00CB590D" w:rsidP="00DF67CD">
            <w:pPr>
              <w:pStyle w:val="podpowiedzi"/>
            </w:pPr>
            <w:r w:rsidRPr="00CB590D">
              <w:t>WF04</w:t>
            </w:r>
            <w:r>
              <w:t xml:space="preserve">, </w:t>
            </w:r>
            <w:r w:rsidRPr="00CB590D">
              <w:t>WD02</w:t>
            </w:r>
          </w:p>
        </w:tc>
      </w:tr>
    </w:tbl>
    <w:p w14:paraId="5F89C0DF" w14:textId="77777777" w:rsidR="00606BDC" w:rsidRPr="00A32660" w:rsidRDefault="00606BDC" w:rsidP="00365051">
      <w:pPr>
        <w:pStyle w:val="Heading2"/>
      </w:pPr>
      <w:r w:rsidRPr="00A32660">
        <w:t xml:space="preserve">Wymagania </w:t>
      </w:r>
      <w:proofErr w:type="spellStart"/>
      <w:r w:rsidR="00AC04D3">
        <w:t>pozaf</w:t>
      </w:r>
      <w:r w:rsidRPr="00A32660">
        <w:t>unkcjonalne</w:t>
      </w:r>
      <w:proofErr w:type="spellEnd"/>
    </w:p>
    <w:p w14:paraId="01DC15DF" w14:textId="51D340E6" w:rsidR="00606BDC" w:rsidRDefault="00CB590D" w:rsidP="00CB590D">
      <w:pPr>
        <w:pStyle w:val="podpowiedzi"/>
      </w:pPr>
      <w:r w:rsidRPr="00CB590D">
        <w:t xml:space="preserve">Wymagania </w:t>
      </w:r>
      <w:proofErr w:type="spellStart"/>
      <w:r w:rsidRPr="00CB590D">
        <w:t>pozafunkcjonalne</w:t>
      </w:r>
      <w:proofErr w:type="spellEnd"/>
      <w:r w:rsidRPr="00CB590D">
        <w:t xml:space="preserve"> określają cechy jakościowe systemu oraz warunki jego działania. Opisują one w jaki sposób system powinien funkcjonować, a nie jakie funkcje realizuje</w:t>
      </w:r>
      <w:r>
        <w:t>.</w:t>
      </w:r>
    </w:p>
    <w:p w14:paraId="733FC421" w14:textId="77777777" w:rsidR="00EA66FA" w:rsidRDefault="00EA66FA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A92FF0" w:rsidRPr="005D58FD" w14:paraId="327E8378" w14:textId="77777777" w:rsidTr="0059465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182DDCDB" w14:textId="77777777" w:rsidR="00A92FF0" w:rsidRPr="005D58FD" w:rsidRDefault="00A92FF0" w:rsidP="00594658">
            <w:pPr>
              <w:pStyle w:val="wpiswtabeli"/>
            </w:pPr>
            <w:r w:rsidRPr="005D58FD">
              <w:t>KARTA WYMAGANIA</w:t>
            </w:r>
          </w:p>
        </w:tc>
      </w:tr>
      <w:tr w:rsidR="00A92FF0" w14:paraId="26CF8153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A865821" w14:textId="77777777" w:rsidR="00A92FF0" w:rsidRPr="005D58FD" w:rsidRDefault="00A92FF0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4EEFB30B" w14:textId="77777777" w:rsidR="00A92FF0" w:rsidRPr="005A5155" w:rsidRDefault="00A92FF0" w:rsidP="00594658">
            <w:pPr>
              <w:pStyle w:val="podpowiedzi"/>
            </w:pPr>
            <w:r w:rsidRPr="00A92FF0">
              <w:t>NF01</w:t>
            </w:r>
          </w:p>
        </w:tc>
        <w:tc>
          <w:tcPr>
            <w:tcW w:w="1406" w:type="dxa"/>
            <w:shd w:val="clear" w:color="auto" w:fill="D9D9D9"/>
            <w:vAlign w:val="center"/>
          </w:tcPr>
          <w:p w14:paraId="5CB48AA8" w14:textId="77777777" w:rsidR="00A92FF0" w:rsidRPr="005D58FD" w:rsidRDefault="00A92FF0" w:rsidP="00594658">
            <w:pPr>
              <w:pStyle w:val="tekstwtabeliTNR"/>
            </w:pPr>
            <w:r>
              <w:t>Priorytet</w:t>
            </w:r>
            <w:r w:rsidRPr="005D58FD">
              <w:t>:</w:t>
            </w:r>
          </w:p>
        </w:tc>
        <w:tc>
          <w:tcPr>
            <w:tcW w:w="3782" w:type="dxa"/>
            <w:vAlign w:val="center"/>
          </w:tcPr>
          <w:p w14:paraId="15382AD2" w14:textId="77777777" w:rsidR="00A92FF0" w:rsidRDefault="00A92FF0" w:rsidP="00594658">
            <w:pPr>
              <w:pStyle w:val="podpowiedzi"/>
            </w:pPr>
            <w:r w:rsidRPr="00A92FF0">
              <w:t>M</w:t>
            </w:r>
          </w:p>
        </w:tc>
      </w:tr>
      <w:tr w:rsidR="00A92FF0" w14:paraId="2B55455A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1A10820" w14:textId="77777777" w:rsidR="00A92FF0" w:rsidRPr="005D58FD" w:rsidRDefault="00A92FF0" w:rsidP="0059465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19C1653B" w14:textId="77777777" w:rsidR="00A92FF0" w:rsidRDefault="00A92FF0" w:rsidP="00594658">
            <w:pPr>
              <w:pStyle w:val="podpowiedzi"/>
            </w:pPr>
            <w:r w:rsidRPr="00A92FF0">
              <w:t>Bezpieczeństwo danych biometrycznych</w:t>
            </w:r>
          </w:p>
        </w:tc>
      </w:tr>
      <w:tr w:rsidR="00A92FF0" w14:paraId="517866EB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1526687" w14:textId="77777777" w:rsidR="00A92FF0" w:rsidRPr="005D58FD" w:rsidRDefault="00A92FF0" w:rsidP="0059465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5133F630" w14:textId="77777777" w:rsidR="00A92FF0" w:rsidRDefault="00A92FF0" w:rsidP="00594658">
            <w:pPr>
              <w:pStyle w:val="podpowiedzi"/>
            </w:pPr>
            <w:r w:rsidRPr="00A92FF0">
              <w:t xml:space="preserve">System nie może przechowywać obrazów linii papilarnych użytkowników. Dane biometryczne muszą być przechowywane wyłącznie w postaci </w:t>
            </w:r>
            <w:proofErr w:type="spellStart"/>
            <w:r w:rsidRPr="00A92FF0">
              <w:t>hasha</w:t>
            </w:r>
            <w:proofErr w:type="spellEnd"/>
            <w:r w:rsidRPr="00A92FF0">
              <w:t xml:space="preserve"> biometrycznego.</w:t>
            </w:r>
          </w:p>
        </w:tc>
      </w:tr>
      <w:tr w:rsidR="00A92FF0" w14:paraId="10A061D2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13111A0B" w14:textId="77777777" w:rsidR="00A92FF0" w:rsidRDefault="00A92FF0" w:rsidP="00594658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7AEEF3A6" w14:textId="77777777" w:rsidR="00CB590D" w:rsidRDefault="00CB590D" w:rsidP="006F0958">
            <w:pPr>
              <w:pStyle w:val="podpowiedzi"/>
              <w:numPr>
                <w:ilvl w:val="0"/>
                <w:numId w:val="9"/>
              </w:numPr>
            </w:pPr>
            <w:r>
              <w:t>System nie zapisuje graficznych obrazów odcisków palców użytkowników w bazie danych.</w:t>
            </w:r>
          </w:p>
          <w:p w14:paraId="3C061D9E" w14:textId="77777777" w:rsidR="00CB590D" w:rsidRDefault="00CB590D" w:rsidP="006F0958">
            <w:pPr>
              <w:pStyle w:val="podpowiedzi"/>
              <w:numPr>
                <w:ilvl w:val="0"/>
                <w:numId w:val="9"/>
              </w:numPr>
            </w:pPr>
            <w:r>
              <w:t xml:space="preserve">Dane biometryczne przechowywane są wyłącznie w postaci </w:t>
            </w:r>
            <w:proofErr w:type="spellStart"/>
            <w:r>
              <w:t>hasha</w:t>
            </w:r>
            <w:proofErr w:type="spellEnd"/>
            <w:r>
              <w:t xml:space="preserve"> biometrycznego.</w:t>
            </w:r>
          </w:p>
          <w:p w14:paraId="1220D537" w14:textId="51AB090B" w:rsidR="00A92FF0" w:rsidRDefault="00CB590D" w:rsidP="006F0958">
            <w:pPr>
              <w:pStyle w:val="podpowiedzi"/>
              <w:numPr>
                <w:ilvl w:val="0"/>
                <w:numId w:val="9"/>
              </w:numPr>
            </w:pPr>
            <w:r>
              <w:t>Oryginalny obraz skanu zostaje usunięty z pamięci operacyjnej natychmiast po jego przetworzeniu.</w:t>
            </w:r>
          </w:p>
        </w:tc>
      </w:tr>
      <w:tr w:rsidR="00A92FF0" w14:paraId="0045799B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3D569A9" w14:textId="77777777" w:rsidR="00A92FF0" w:rsidRPr="005D58FD" w:rsidRDefault="00A92FF0" w:rsidP="0059465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5D437752" w14:textId="7DB40034" w:rsidR="00A92FF0" w:rsidRDefault="00CB590D" w:rsidP="00594658">
            <w:pPr>
              <w:pStyle w:val="podpowiedzi"/>
            </w:pPr>
            <w:r w:rsidRPr="00CB590D">
              <w:t>UOB_01</w:t>
            </w:r>
            <w:r>
              <w:t xml:space="preserve">, </w:t>
            </w:r>
            <w:r w:rsidRPr="00CB590D">
              <w:t>Inspektor Ochrony Danych</w:t>
            </w:r>
          </w:p>
        </w:tc>
      </w:tr>
      <w:tr w:rsidR="00A92FF0" w14:paraId="3779B41D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456E99B" w14:textId="77777777" w:rsidR="00A92FF0" w:rsidRPr="005D58FD" w:rsidRDefault="00A92FF0" w:rsidP="0059465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154C9EED" w14:textId="12FF9324" w:rsidR="00A92FF0" w:rsidRDefault="00CB590D" w:rsidP="00594658">
            <w:pPr>
              <w:pStyle w:val="podpowiedzi"/>
            </w:pPr>
            <w:r w:rsidRPr="00CB590D">
              <w:t>WD01</w:t>
            </w:r>
            <w:r>
              <w:t xml:space="preserve">, </w:t>
            </w:r>
            <w:r w:rsidRPr="00CB590D">
              <w:t>WF01</w:t>
            </w:r>
          </w:p>
        </w:tc>
      </w:tr>
    </w:tbl>
    <w:p w14:paraId="44E9E012" w14:textId="77777777" w:rsidR="00A92FF0" w:rsidRDefault="00A92FF0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A92FF0" w:rsidRPr="005D58FD" w14:paraId="376B3070" w14:textId="77777777" w:rsidTr="0059465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54074EE9" w14:textId="77777777" w:rsidR="00A92FF0" w:rsidRPr="005D58FD" w:rsidRDefault="00A92FF0" w:rsidP="00594658">
            <w:pPr>
              <w:pStyle w:val="wpiswtabeli"/>
            </w:pPr>
            <w:r w:rsidRPr="005D58FD">
              <w:t>KARTA WYMAGANIA</w:t>
            </w:r>
          </w:p>
        </w:tc>
      </w:tr>
      <w:tr w:rsidR="00A92FF0" w14:paraId="2C491D64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62E12D4" w14:textId="77777777" w:rsidR="00A92FF0" w:rsidRPr="005D58FD" w:rsidRDefault="00A92FF0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50951632" w14:textId="69E62B32" w:rsidR="00A92FF0" w:rsidRPr="005A5155" w:rsidRDefault="00A92FF0" w:rsidP="00594658">
            <w:pPr>
              <w:pStyle w:val="podpowiedzi"/>
            </w:pPr>
            <w:r w:rsidRPr="00A92FF0">
              <w:t>NF02</w:t>
            </w:r>
          </w:p>
        </w:tc>
        <w:tc>
          <w:tcPr>
            <w:tcW w:w="1406" w:type="dxa"/>
            <w:shd w:val="clear" w:color="auto" w:fill="D9D9D9"/>
            <w:vAlign w:val="center"/>
          </w:tcPr>
          <w:p w14:paraId="02816B70" w14:textId="77777777" w:rsidR="00A92FF0" w:rsidRPr="005D58FD" w:rsidRDefault="00A92FF0" w:rsidP="00594658">
            <w:pPr>
              <w:pStyle w:val="tekstwtabeliTNR"/>
            </w:pPr>
            <w:r>
              <w:t>Priorytet</w:t>
            </w:r>
            <w:r w:rsidRPr="005D58FD">
              <w:t>:</w:t>
            </w:r>
          </w:p>
        </w:tc>
        <w:tc>
          <w:tcPr>
            <w:tcW w:w="3782" w:type="dxa"/>
            <w:vAlign w:val="center"/>
          </w:tcPr>
          <w:p w14:paraId="3A03510C" w14:textId="77777777" w:rsidR="00A92FF0" w:rsidRDefault="00A92FF0" w:rsidP="00594658">
            <w:pPr>
              <w:pStyle w:val="podpowiedzi"/>
            </w:pPr>
            <w:r w:rsidRPr="00A92FF0">
              <w:t>M</w:t>
            </w:r>
          </w:p>
        </w:tc>
      </w:tr>
      <w:tr w:rsidR="00A92FF0" w14:paraId="009F0B9C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BF9629E" w14:textId="77777777" w:rsidR="00A92FF0" w:rsidRPr="005D58FD" w:rsidRDefault="00A92FF0" w:rsidP="0059465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79490057" w14:textId="0B3357FC" w:rsidR="00A92FF0" w:rsidRDefault="00A92FF0" w:rsidP="00594658">
            <w:pPr>
              <w:pStyle w:val="podpowiedzi"/>
            </w:pPr>
            <w:r w:rsidRPr="00A92FF0">
              <w:t>Wydajność identyfikacji</w:t>
            </w:r>
          </w:p>
        </w:tc>
      </w:tr>
      <w:tr w:rsidR="00A92FF0" w14:paraId="1FFD1EF1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08D18D7" w14:textId="77777777" w:rsidR="00A92FF0" w:rsidRPr="005D58FD" w:rsidRDefault="00A92FF0" w:rsidP="0059465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6FFEE0A5" w14:textId="58B614D6" w:rsidR="00A92FF0" w:rsidRDefault="00A92FF0" w:rsidP="00594658">
            <w:pPr>
              <w:pStyle w:val="podpowiedzi"/>
            </w:pPr>
            <w:r w:rsidRPr="00A92FF0">
              <w:t>Czas identyfikacji użytkownika przez czytnik linii papilarnych nie może przekraczać 2 sekund.</w:t>
            </w:r>
          </w:p>
        </w:tc>
      </w:tr>
      <w:tr w:rsidR="00A92FF0" w14:paraId="3C651D31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C98C6E9" w14:textId="77777777" w:rsidR="00A92FF0" w:rsidRDefault="00A92FF0" w:rsidP="00594658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2FC79224" w14:textId="77777777" w:rsidR="00CB590D" w:rsidRDefault="00CB590D" w:rsidP="006F0958">
            <w:pPr>
              <w:pStyle w:val="podpowiedzi"/>
              <w:numPr>
                <w:ilvl w:val="0"/>
                <w:numId w:val="10"/>
              </w:numPr>
            </w:pPr>
            <w:r>
              <w:t>System identyfikuje użytkownika w czasie nie dłuższym niż 2 sekundy od momentu przyłożenia palca do czytnika.</w:t>
            </w:r>
          </w:p>
          <w:p w14:paraId="1C13BDCD" w14:textId="163E2BB3" w:rsidR="00A92FF0" w:rsidRDefault="00CB590D" w:rsidP="006F0958">
            <w:pPr>
              <w:pStyle w:val="podpowiedzi"/>
              <w:numPr>
                <w:ilvl w:val="0"/>
                <w:numId w:val="10"/>
              </w:numPr>
            </w:pPr>
            <w:r>
              <w:t>Proces identyfikacji kończy się wyświetleniem komunikatu o pomyślnym logowaniu lub błędzie identyfikacji.</w:t>
            </w:r>
          </w:p>
        </w:tc>
      </w:tr>
      <w:tr w:rsidR="00A92FF0" w14:paraId="0F97F2A7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E1DB1BA" w14:textId="77777777" w:rsidR="00A92FF0" w:rsidRPr="005D58FD" w:rsidRDefault="00A92FF0" w:rsidP="0059465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2437E6A4" w14:textId="26E2B183" w:rsidR="00A92FF0" w:rsidRDefault="00CB590D" w:rsidP="00594658">
            <w:pPr>
              <w:pStyle w:val="podpowiedzi"/>
            </w:pPr>
            <w:r w:rsidRPr="00CB590D">
              <w:t>UOB_01</w:t>
            </w:r>
          </w:p>
        </w:tc>
      </w:tr>
      <w:tr w:rsidR="00A92FF0" w14:paraId="1BE114F8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344B8AC" w14:textId="77777777" w:rsidR="00A92FF0" w:rsidRPr="005D58FD" w:rsidRDefault="00A92FF0" w:rsidP="0059465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0E6D8DAE" w14:textId="5CBD973E" w:rsidR="00A92FF0" w:rsidRDefault="00CB590D" w:rsidP="00594658">
            <w:pPr>
              <w:pStyle w:val="podpowiedzi"/>
            </w:pPr>
            <w:r w:rsidRPr="00CB590D">
              <w:t>WF01</w:t>
            </w:r>
          </w:p>
        </w:tc>
      </w:tr>
    </w:tbl>
    <w:p w14:paraId="3170EB80" w14:textId="77777777" w:rsidR="00A92FF0" w:rsidRDefault="00A92FF0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A92FF0" w:rsidRPr="005D58FD" w14:paraId="1253CA2F" w14:textId="77777777" w:rsidTr="0059465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500CB39F" w14:textId="77777777" w:rsidR="00A92FF0" w:rsidRPr="005D58FD" w:rsidRDefault="00A92FF0" w:rsidP="00594658">
            <w:pPr>
              <w:pStyle w:val="wpiswtabeli"/>
            </w:pPr>
            <w:r w:rsidRPr="005D58FD">
              <w:t>KARTA WYMAGANIA</w:t>
            </w:r>
          </w:p>
        </w:tc>
      </w:tr>
      <w:tr w:rsidR="00A92FF0" w14:paraId="1B3284A2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380245F" w14:textId="77777777" w:rsidR="00A92FF0" w:rsidRPr="005D58FD" w:rsidRDefault="00A92FF0" w:rsidP="0059465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56002C4C" w14:textId="47C85A5B" w:rsidR="00A92FF0" w:rsidRPr="005A5155" w:rsidRDefault="00A92FF0" w:rsidP="00594658">
            <w:pPr>
              <w:pStyle w:val="podpowiedzi"/>
            </w:pPr>
            <w:r w:rsidRPr="00A92FF0">
              <w:t>NF03</w:t>
            </w:r>
          </w:p>
        </w:tc>
        <w:tc>
          <w:tcPr>
            <w:tcW w:w="1406" w:type="dxa"/>
            <w:shd w:val="clear" w:color="auto" w:fill="D9D9D9"/>
            <w:vAlign w:val="center"/>
          </w:tcPr>
          <w:p w14:paraId="5FB04D01" w14:textId="77777777" w:rsidR="00A92FF0" w:rsidRPr="005D58FD" w:rsidRDefault="00A92FF0" w:rsidP="00594658">
            <w:pPr>
              <w:pStyle w:val="tekstwtabeliTNR"/>
            </w:pPr>
            <w:r>
              <w:t>Priorytet</w:t>
            </w:r>
            <w:r w:rsidRPr="005D58FD">
              <w:t>:</w:t>
            </w:r>
          </w:p>
        </w:tc>
        <w:tc>
          <w:tcPr>
            <w:tcW w:w="3782" w:type="dxa"/>
            <w:vAlign w:val="center"/>
          </w:tcPr>
          <w:p w14:paraId="098700B3" w14:textId="14B133DC" w:rsidR="00A92FF0" w:rsidRDefault="00A92FF0" w:rsidP="00594658">
            <w:pPr>
              <w:pStyle w:val="podpowiedzi"/>
            </w:pPr>
            <w:r w:rsidRPr="00A92FF0">
              <w:t>S</w:t>
            </w:r>
          </w:p>
        </w:tc>
      </w:tr>
      <w:tr w:rsidR="00A92FF0" w14:paraId="6D1DCF0C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C16F7C4" w14:textId="77777777" w:rsidR="00A92FF0" w:rsidRPr="005D58FD" w:rsidRDefault="00A92FF0" w:rsidP="0059465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182C0DE5" w14:textId="0F845050" w:rsidR="00A92FF0" w:rsidRDefault="00A92FF0" w:rsidP="00594658">
            <w:pPr>
              <w:pStyle w:val="podpowiedzi"/>
            </w:pPr>
            <w:r w:rsidRPr="00A92FF0">
              <w:t>Dostępność systemu</w:t>
            </w:r>
          </w:p>
        </w:tc>
      </w:tr>
      <w:tr w:rsidR="00A92FF0" w14:paraId="090EF6BA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B9CFCCA" w14:textId="77777777" w:rsidR="00A92FF0" w:rsidRPr="005D58FD" w:rsidRDefault="00A92FF0" w:rsidP="0059465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409AADEB" w14:textId="6FB34697" w:rsidR="00A92FF0" w:rsidRDefault="00A92FF0" w:rsidP="00594658">
            <w:pPr>
              <w:pStyle w:val="podpowiedzi"/>
            </w:pPr>
            <w:r w:rsidRPr="00A92FF0">
              <w:t xml:space="preserve">System powinien działać poprawnie nawet w przypadku braku połączenia z </w:t>
            </w:r>
            <w:proofErr w:type="spellStart"/>
            <w:r w:rsidRPr="00A92FF0">
              <w:t>internetem</w:t>
            </w:r>
            <w:proofErr w:type="spellEnd"/>
            <w:r w:rsidRPr="00A92FF0">
              <w:t>.</w:t>
            </w:r>
          </w:p>
        </w:tc>
      </w:tr>
      <w:tr w:rsidR="00A92FF0" w14:paraId="63BC5084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1E1BF5B2" w14:textId="77777777" w:rsidR="00A92FF0" w:rsidRDefault="00A92FF0" w:rsidP="00594658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49E684FE" w14:textId="77777777" w:rsidR="00CB590D" w:rsidRDefault="00CB590D" w:rsidP="006F0958">
            <w:pPr>
              <w:pStyle w:val="podpowiedzi"/>
              <w:numPr>
                <w:ilvl w:val="0"/>
                <w:numId w:val="11"/>
              </w:numPr>
            </w:pPr>
            <w:r>
              <w:t xml:space="preserve">System umożliwia zamówienie napoju nawet w przypadku braku połączenia z </w:t>
            </w:r>
            <w:proofErr w:type="spellStart"/>
            <w:r>
              <w:t>internetem</w:t>
            </w:r>
            <w:proofErr w:type="spellEnd"/>
            <w:r>
              <w:t>.</w:t>
            </w:r>
          </w:p>
          <w:p w14:paraId="31AD6304" w14:textId="2B88E4B5" w:rsidR="00A92FF0" w:rsidRDefault="00CB590D" w:rsidP="006F0958">
            <w:pPr>
              <w:pStyle w:val="podpowiedzi"/>
              <w:numPr>
                <w:ilvl w:val="0"/>
                <w:numId w:val="11"/>
              </w:numPr>
            </w:pPr>
            <w:r>
              <w:t>Funkcje lokalne automatu, takie jak wybór napoju i jego przygotowanie, działają niezależnie od dostępu do sieci.</w:t>
            </w:r>
          </w:p>
        </w:tc>
      </w:tr>
      <w:tr w:rsidR="00A92FF0" w14:paraId="2D2B2151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4A69BD68" w14:textId="77777777" w:rsidR="00A92FF0" w:rsidRPr="005D58FD" w:rsidRDefault="00A92FF0" w:rsidP="00594658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5594165F" w14:textId="48DE633B" w:rsidR="00A92FF0" w:rsidRDefault="00CB590D" w:rsidP="00CB590D">
            <w:pPr>
              <w:pStyle w:val="podpowiedzi"/>
            </w:pPr>
            <w:r>
              <w:t>UOB_01, UOB_02</w:t>
            </w:r>
          </w:p>
        </w:tc>
      </w:tr>
      <w:tr w:rsidR="00A92FF0" w14:paraId="18AB2470" w14:textId="77777777" w:rsidTr="0059465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AA9DBFE" w14:textId="77777777" w:rsidR="00A92FF0" w:rsidRPr="005D58FD" w:rsidRDefault="00A92FF0" w:rsidP="00594658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116988A0" w14:textId="741F542A" w:rsidR="00A92FF0" w:rsidRDefault="00CB590D" w:rsidP="00594658">
            <w:pPr>
              <w:pStyle w:val="podpowiedzi"/>
            </w:pPr>
            <w:r w:rsidRPr="00CB590D">
              <w:t>WF03</w:t>
            </w:r>
          </w:p>
        </w:tc>
      </w:tr>
    </w:tbl>
    <w:p w14:paraId="21FD9445" w14:textId="77777777" w:rsidR="00A92FF0" w:rsidRPr="00EA66FA" w:rsidRDefault="00A92FF0" w:rsidP="00A92FF0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F91DA3" w14:paraId="6791EB51" w14:textId="77777777" w:rsidTr="006F5A4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70542810" w14:textId="77777777" w:rsidR="00F91DA3" w:rsidRPr="005D58FD" w:rsidRDefault="00F91DA3" w:rsidP="006F5A48">
            <w:pPr>
              <w:pStyle w:val="wpiswtabeli"/>
            </w:pPr>
            <w:r w:rsidRPr="005D58FD">
              <w:t>KARTA WYMAGANIA</w:t>
            </w:r>
          </w:p>
        </w:tc>
      </w:tr>
      <w:tr w:rsidR="00F91DA3" w14:paraId="14521151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63FD65DB" w14:textId="77777777" w:rsidR="00F91DA3" w:rsidRPr="005D58FD" w:rsidRDefault="00F91DA3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0B395DD3" w14:textId="2B3B6547" w:rsidR="00F91DA3" w:rsidRPr="005A5155" w:rsidRDefault="00A92FF0" w:rsidP="006F5A48">
            <w:pPr>
              <w:pStyle w:val="podpowiedzi"/>
            </w:pPr>
            <w:r w:rsidRPr="00A92FF0">
              <w:t>NF04</w:t>
            </w:r>
          </w:p>
        </w:tc>
        <w:tc>
          <w:tcPr>
            <w:tcW w:w="1406" w:type="dxa"/>
            <w:shd w:val="clear" w:color="auto" w:fill="D9D9D9"/>
            <w:vAlign w:val="center"/>
          </w:tcPr>
          <w:p w14:paraId="32D12445" w14:textId="77777777" w:rsidR="00F91DA3" w:rsidRPr="005D58FD" w:rsidRDefault="00EA66FA" w:rsidP="006F5A48">
            <w:pPr>
              <w:pStyle w:val="tekstwtabeliTNR"/>
            </w:pPr>
            <w:r>
              <w:t>Priorytet</w:t>
            </w:r>
            <w:r w:rsidR="00F91DA3" w:rsidRPr="005D58FD">
              <w:t>:</w:t>
            </w:r>
          </w:p>
        </w:tc>
        <w:tc>
          <w:tcPr>
            <w:tcW w:w="3782" w:type="dxa"/>
            <w:vAlign w:val="center"/>
          </w:tcPr>
          <w:p w14:paraId="4B083124" w14:textId="195B5B67" w:rsidR="00F91DA3" w:rsidRDefault="00A92FF0" w:rsidP="009671D1">
            <w:pPr>
              <w:pStyle w:val="podpowiedzi"/>
            </w:pPr>
            <w:r w:rsidRPr="00A92FF0">
              <w:t>S</w:t>
            </w:r>
          </w:p>
        </w:tc>
      </w:tr>
      <w:tr w:rsidR="00F91DA3" w14:paraId="193E9DCB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B6EFEBC" w14:textId="77777777" w:rsidR="00F91DA3" w:rsidRPr="005D58FD" w:rsidRDefault="00F91DA3" w:rsidP="006F5A4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5C2F2F83" w14:textId="7B348B1D" w:rsidR="00F91DA3" w:rsidRDefault="00A92FF0" w:rsidP="006F5A48">
            <w:pPr>
              <w:pStyle w:val="podpowiedzi"/>
            </w:pPr>
            <w:r w:rsidRPr="00A92FF0">
              <w:t>Użyteczność interfejsu</w:t>
            </w:r>
          </w:p>
        </w:tc>
      </w:tr>
      <w:tr w:rsidR="00025A94" w14:paraId="64722D50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12382920" w14:textId="77777777" w:rsidR="00025A94" w:rsidRPr="005D58FD" w:rsidRDefault="00025A94" w:rsidP="006F5A4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0F8E62D5" w14:textId="055E55C1" w:rsidR="00025A94" w:rsidRDefault="00A92FF0" w:rsidP="00DF67CD">
            <w:pPr>
              <w:pStyle w:val="podpowiedzi"/>
            </w:pPr>
            <w:r w:rsidRPr="00A92FF0">
              <w:t>Interfejs użytkownika powinien umożliwiać zamówienie napoju w maksymalnie trzech krokach.</w:t>
            </w:r>
          </w:p>
        </w:tc>
      </w:tr>
      <w:tr w:rsidR="00D43452" w14:paraId="2D6C30A7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B414F26" w14:textId="77777777" w:rsidR="00D43452" w:rsidRDefault="00D43452" w:rsidP="00DF67CD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2ADBE60A" w14:textId="77777777" w:rsidR="00CB590D" w:rsidRDefault="00CB590D" w:rsidP="006F0958">
            <w:pPr>
              <w:pStyle w:val="podpowiedzi"/>
              <w:numPr>
                <w:ilvl w:val="0"/>
                <w:numId w:val="12"/>
              </w:numPr>
            </w:pPr>
            <w:r>
              <w:t>Użytkownik może zamówić napój w maksymalnie trzech krokach interakcji z ekranem automatu.</w:t>
            </w:r>
          </w:p>
          <w:p w14:paraId="63862CA9" w14:textId="5114DFFA" w:rsidR="00D43452" w:rsidRDefault="00CB590D" w:rsidP="006F0958">
            <w:pPr>
              <w:pStyle w:val="podpowiedzi"/>
              <w:numPr>
                <w:ilvl w:val="0"/>
                <w:numId w:val="12"/>
              </w:numPr>
            </w:pPr>
            <w:r>
              <w:t>Menu wyboru napojów jest czytelne i dostępne z poziomu ekranu głównego.</w:t>
            </w:r>
          </w:p>
        </w:tc>
      </w:tr>
      <w:tr w:rsidR="009671D1" w14:paraId="4C77EDD8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A9347AB" w14:textId="77777777" w:rsidR="009671D1" w:rsidRPr="005D58FD" w:rsidRDefault="009671D1" w:rsidP="00DF67CD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6F312C28" w14:textId="0C81D797" w:rsidR="009671D1" w:rsidRDefault="00CB590D" w:rsidP="00DF67CD">
            <w:pPr>
              <w:pStyle w:val="podpowiedzi"/>
            </w:pPr>
            <w:r w:rsidRPr="00CB590D">
              <w:t>UOB_01</w:t>
            </w:r>
          </w:p>
        </w:tc>
      </w:tr>
      <w:tr w:rsidR="009671D1" w14:paraId="405C884A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FEC664A" w14:textId="77777777" w:rsidR="009671D1" w:rsidRPr="005D58FD" w:rsidRDefault="009671D1" w:rsidP="00DF67CD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1B1CF12A" w14:textId="3D1F7CAE" w:rsidR="009671D1" w:rsidRDefault="00CB590D" w:rsidP="00DF67CD">
            <w:pPr>
              <w:pStyle w:val="podpowiedzi"/>
            </w:pPr>
            <w:r w:rsidRPr="00CB590D">
              <w:t>WF02</w:t>
            </w:r>
            <w:r>
              <w:t xml:space="preserve">, </w:t>
            </w:r>
            <w:r w:rsidRPr="00CB590D">
              <w:t>WF03</w:t>
            </w:r>
          </w:p>
        </w:tc>
      </w:tr>
    </w:tbl>
    <w:p w14:paraId="38E542EB" w14:textId="77777777" w:rsidR="00606BDC" w:rsidRPr="009B52AE" w:rsidRDefault="00606BDC" w:rsidP="00365051">
      <w:pPr>
        <w:pStyle w:val="Heading2"/>
      </w:pPr>
      <w:r w:rsidRPr="009B52AE">
        <w:t>Wymagania na środowisko docelowe</w:t>
      </w:r>
    </w:p>
    <w:p w14:paraId="7C9F304C" w14:textId="5613A568" w:rsidR="00390097" w:rsidRDefault="00390097" w:rsidP="00390097">
      <w:pPr>
        <w:pStyle w:val="podpowiedzi"/>
      </w:pPr>
      <w:r>
        <w:t xml:space="preserve">System automatu do kawy działa w środowisku urządzenia </w:t>
      </w:r>
      <w:proofErr w:type="spellStart"/>
      <w:r>
        <w:t>vendingowego</w:t>
      </w:r>
      <w:proofErr w:type="spellEnd"/>
      <w:r>
        <w:t xml:space="preserve"> wyposażonego w panel dotykowy, czytnik linii papilarnych oraz terminal płatniczy. Środowisko docelowe obejmuje zarówno elementy sprzętowe automatu, jak i oprogramowanie odpowiedzialne za obsługę interfejsu użytkownika oraz komunikację z urządzeniami peryferyjnymi.</w:t>
      </w:r>
    </w:p>
    <w:p w14:paraId="020CC38E" w14:textId="77777777" w:rsidR="00390097" w:rsidRDefault="00390097" w:rsidP="00390097">
      <w:pPr>
        <w:pStyle w:val="podpowiedzi"/>
      </w:pPr>
    </w:p>
    <w:p w14:paraId="4E450883" w14:textId="2CF7574B" w:rsidR="00606BDC" w:rsidRDefault="00390097" w:rsidP="00390097">
      <w:pPr>
        <w:pStyle w:val="podpowiedzi"/>
      </w:pPr>
      <w:r>
        <w:t>Wymagania środowiskowe określają warunki sprzętowe oraz komunikacyjne, które muszą zostać spełnione, aby system mógł działać poprawnie.</w:t>
      </w:r>
    </w:p>
    <w:p w14:paraId="49646CF2" w14:textId="77777777" w:rsidR="00EA66FA" w:rsidRPr="00EA66FA" w:rsidRDefault="00EA66FA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F91DA3" w14:paraId="1D0F5C5C" w14:textId="77777777" w:rsidTr="006F5A48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14:paraId="2CB45436" w14:textId="77777777" w:rsidR="00F91DA3" w:rsidRPr="005D58FD" w:rsidRDefault="00F91DA3" w:rsidP="006F5A48">
            <w:pPr>
              <w:pStyle w:val="wpiswtabeli"/>
            </w:pPr>
            <w:r w:rsidRPr="005D58FD">
              <w:t>KARTA WYMAGANIA</w:t>
            </w:r>
          </w:p>
        </w:tc>
      </w:tr>
      <w:tr w:rsidR="00F91DA3" w14:paraId="53F9C297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7156E67F" w14:textId="77777777" w:rsidR="00F91DA3" w:rsidRPr="005D58FD" w:rsidRDefault="00F91DA3" w:rsidP="006F5A48">
            <w:pPr>
              <w:pStyle w:val="tekstwtabeliTNR"/>
            </w:pPr>
            <w:r w:rsidRPr="005D58FD">
              <w:t>Identyfikator:</w:t>
            </w:r>
          </w:p>
        </w:tc>
        <w:tc>
          <w:tcPr>
            <w:tcW w:w="1975" w:type="dxa"/>
            <w:vAlign w:val="center"/>
          </w:tcPr>
          <w:p w14:paraId="2DD5955E" w14:textId="65A08152" w:rsidR="00F91DA3" w:rsidRPr="005A5155" w:rsidRDefault="00390097" w:rsidP="006F5A48">
            <w:pPr>
              <w:pStyle w:val="podpowiedzi"/>
            </w:pPr>
            <w:r w:rsidRPr="00390097">
              <w:t>SD01</w:t>
            </w:r>
          </w:p>
        </w:tc>
        <w:tc>
          <w:tcPr>
            <w:tcW w:w="1406" w:type="dxa"/>
            <w:shd w:val="clear" w:color="auto" w:fill="D9D9D9"/>
            <w:vAlign w:val="center"/>
          </w:tcPr>
          <w:p w14:paraId="75CFFB1B" w14:textId="77777777" w:rsidR="00F91DA3" w:rsidRPr="005D58FD" w:rsidRDefault="00EA66FA" w:rsidP="006F5A48">
            <w:pPr>
              <w:pStyle w:val="tekstwtabeliTNR"/>
            </w:pPr>
            <w:r>
              <w:t>Priorytet</w:t>
            </w:r>
            <w:r w:rsidR="00F91DA3" w:rsidRPr="005D58FD">
              <w:t>:</w:t>
            </w:r>
          </w:p>
        </w:tc>
        <w:tc>
          <w:tcPr>
            <w:tcW w:w="3782" w:type="dxa"/>
            <w:vAlign w:val="center"/>
          </w:tcPr>
          <w:p w14:paraId="765FCAF3" w14:textId="7DD7912D" w:rsidR="00F91DA3" w:rsidRDefault="00390097" w:rsidP="009671D1">
            <w:pPr>
              <w:pStyle w:val="podpowiedzi"/>
            </w:pPr>
            <w:r w:rsidRPr="00390097">
              <w:t>M</w:t>
            </w:r>
          </w:p>
        </w:tc>
      </w:tr>
      <w:tr w:rsidR="00F91DA3" w14:paraId="2A1C6121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2FAAED81" w14:textId="77777777" w:rsidR="00F91DA3" w:rsidRPr="005D58FD" w:rsidRDefault="00F91DA3" w:rsidP="006F5A48">
            <w:pPr>
              <w:pStyle w:val="tekstwtabeliTNR"/>
            </w:pPr>
            <w:r w:rsidRPr="005D58FD">
              <w:t>Nazwa</w:t>
            </w:r>
          </w:p>
        </w:tc>
        <w:tc>
          <w:tcPr>
            <w:tcW w:w="7163" w:type="dxa"/>
            <w:gridSpan w:val="3"/>
            <w:vAlign w:val="center"/>
          </w:tcPr>
          <w:p w14:paraId="4B662EC0" w14:textId="49056029" w:rsidR="00F91DA3" w:rsidRDefault="00390097" w:rsidP="006F5A48">
            <w:pPr>
              <w:pStyle w:val="podpowiedzi"/>
            </w:pPr>
            <w:r w:rsidRPr="00390097">
              <w:t>Środowisko sprzętowe automatu</w:t>
            </w:r>
          </w:p>
        </w:tc>
      </w:tr>
      <w:tr w:rsidR="00F91DA3" w14:paraId="66F61EC6" w14:textId="77777777" w:rsidTr="006F5A48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1DC6FF9D" w14:textId="77777777" w:rsidR="00F91DA3" w:rsidRPr="005D58FD" w:rsidRDefault="00F91DA3" w:rsidP="006F5A48">
            <w:pPr>
              <w:pStyle w:val="tekstwtabeliTNR"/>
            </w:pPr>
            <w:r w:rsidRPr="005D58FD">
              <w:t>Opis</w:t>
            </w:r>
          </w:p>
        </w:tc>
        <w:tc>
          <w:tcPr>
            <w:tcW w:w="7163" w:type="dxa"/>
            <w:gridSpan w:val="3"/>
            <w:vAlign w:val="center"/>
          </w:tcPr>
          <w:p w14:paraId="7648EE97" w14:textId="15B4B090" w:rsidR="00F91DA3" w:rsidRDefault="00390097" w:rsidP="009671D1">
            <w:pPr>
              <w:pStyle w:val="podpowiedzi"/>
            </w:pPr>
            <w:r w:rsidRPr="00390097">
              <w:t xml:space="preserve">System musi działać na urządzeniu </w:t>
            </w:r>
            <w:proofErr w:type="spellStart"/>
            <w:r w:rsidRPr="00390097">
              <w:t>vendingowym</w:t>
            </w:r>
            <w:proofErr w:type="spellEnd"/>
            <w:r w:rsidRPr="00390097">
              <w:t xml:space="preserve"> wyposażonym w panel dotykowy, czytnik linii papilarnych oraz terminal płatniczy umożliwiający realizację płatności bezgotówkowych</w:t>
            </w:r>
          </w:p>
        </w:tc>
      </w:tr>
      <w:tr w:rsidR="00D43452" w14:paraId="009D7F90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0B077EF4" w14:textId="77777777" w:rsidR="00D43452" w:rsidRDefault="00D43452" w:rsidP="00DF67CD">
            <w:pPr>
              <w:pStyle w:val="tekstwtabeliTNR"/>
            </w:pPr>
            <w: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14:paraId="32AC9F1A" w14:textId="76A0D68C" w:rsidR="00390097" w:rsidRDefault="00390097" w:rsidP="006F0958">
            <w:pPr>
              <w:pStyle w:val="podpowiedzi"/>
              <w:numPr>
                <w:ilvl w:val="0"/>
                <w:numId w:val="13"/>
              </w:numPr>
            </w:pPr>
            <w:r>
              <w:t>system poprawnie współpracuje z czytnikiem linii papilarnych</w:t>
            </w:r>
          </w:p>
          <w:p w14:paraId="449EC84B" w14:textId="134C713C" w:rsidR="00390097" w:rsidRDefault="00390097" w:rsidP="006F0958">
            <w:pPr>
              <w:pStyle w:val="podpowiedzi"/>
              <w:numPr>
                <w:ilvl w:val="0"/>
                <w:numId w:val="13"/>
              </w:numPr>
            </w:pPr>
            <w:r>
              <w:t>system umożliwia obsługę terminala płatniczego</w:t>
            </w:r>
          </w:p>
          <w:p w14:paraId="399E1522" w14:textId="1A76B07A" w:rsidR="00D43452" w:rsidRDefault="00390097" w:rsidP="006F0958">
            <w:pPr>
              <w:pStyle w:val="podpowiedzi"/>
              <w:numPr>
                <w:ilvl w:val="0"/>
                <w:numId w:val="13"/>
              </w:numPr>
            </w:pPr>
            <w:r>
              <w:t>interfejs użytkownika wyświetlany jest na panelu dotykowym automatu</w:t>
            </w:r>
          </w:p>
        </w:tc>
      </w:tr>
      <w:tr w:rsidR="009671D1" w14:paraId="318859EF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3533725B" w14:textId="77777777" w:rsidR="009671D1" w:rsidRPr="005D58FD" w:rsidRDefault="009671D1" w:rsidP="00DF67CD">
            <w:pPr>
              <w:pStyle w:val="tekstwtabeliTNR"/>
            </w:pPr>
            <w:r w:rsidRPr="005D58FD"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14:paraId="11B6EBFF" w14:textId="7C8E8142" w:rsidR="009671D1" w:rsidRDefault="00390097" w:rsidP="00DF67CD">
            <w:pPr>
              <w:pStyle w:val="podpowiedzi"/>
            </w:pPr>
            <w:r w:rsidRPr="00390097">
              <w:t>UOB_02</w:t>
            </w:r>
          </w:p>
        </w:tc>
      </w:tr>
      <w:tr w:rsidR="009671D1" w14:paraId="0A48A6A7" w14:textId="77777777" w:rsidTr="00DF67CD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14:paraId="56EF022C" w14:textId="77777777" w:rsidR="009671D1" w:rsidRPr="005D58FD" w:rsidRDefault="009671D1" w:rsidP="00DF67CD">
            <w:pPr>
              <w:pStyle w:val="tekstwtabeliTNR"/>
            </w:pPr>
            <w:r w:rsidRPr="005D58FD"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14:paraId="2A333A19" w14:textId="4099B492" w:rsidR="009671D1" w:rsidRDefault="00390097" w:rsidP="00DF67CD">
            <w:pPr>
              <w:pStyle w:val="podpowiedzi"/>
            </w:pPr>
            <w:r w:rsidRPr="00390097">
              <w:t>WF01</w:t>
            </w:r>
            <w:r>
              <w:t xml:space="preserve">, </w:t>
            </w:r>
            <w:r w:rsidRPr="00390097">
              <w:t>WF0</w:t>
            </w:r>
            <w:r>
              <w:t xml:space="preserve">3, </w:t>
            </w:r>
            <w:r w:rsidRPr="00390097">
              <w:t>WF0</w:t>
            </w:r>
            <w:r>
              <w:t>4</w:t>
            </w:r>
          </w:p>
        </w:tc>
      </w:tr>
    </w:tbl>
    <w:p w14:paraId="202E18C8" w14:textId="77777777" w:rsidR="00437B3D" w:rsidRDefault="00437B3D" w:rsidP="00EA456B">
      <w:pPr>
        <w:pStyle w:val="Heading1"/>
      </w:pPr>
      <w:r>
        <w:t>Odwołania do literatury</w:t>
      </w:r>
    </w:p>
    <w:p w14:paraId="23796868" w14:textId="2E0A144B" w:rsidR="002A463E" w:rsidRPr="002A463E" w:rsidRDefault="00CB590D" w:rsidP="002A463E">
      <w:pPr>
        <w:pStyle w:val="podpowiedzi"/>
      </w:pPr>
      <w:r>
        <w:t>Na ten moment brak.</w:t>
      </w:r>
    </w:p>
    <w:p w14:paraId="03A716A8" w14:textId="77777777" w:rsidR="00437B3D" w:rsidRDefault="00437B3D" w:rsidP="00EA456B">
      <w:pPr>
        <w:pStyle w:val="Heading1"/>
      </w:pPr>
      <w:r>
        <w:t>Załączniki</w:t>
      </w:r>
    </w:p>
    <w:p w14:paraId="7B6970B9" w14:textId="77777777" w:rsidR="00CB590D" w:rsidRPr="002A463E" w:rsidRDefault="00CB590D" w:rsidP="00CB590D">
      <w:pPr>
        <w:pStyle w:val="podpowiedzi"/>
      </w:pPr>
      <w:r>
        <w:t>Na ten moment brak.</w:t>
      </w:r>
    </w:p>
    <w:p w14:paraId="5D4A0332" w14:textId="77777777" w:rsidR="00CB590D" w:rsidRPr="00CB590D" w:rsidRDefault="00CB590D" w:rsidP="00CB590D"/>
    <w:sectPr w:rsidR="00CB590D" w:rsidRPr="00CB590D" w:rsidSect="00BD503A">
      <w:headerReference w:type="default" r:id="rId13"/>
      <w:footerReference w:type="default" r:id="rId14"/>
      <w:headerReference w:type="first" r:id="rId15"/>
      <w:pgSz w:w="11906" w:h="16838"/>
      <w:pgMar w:top="1134" w:right="1134" w:bottom="1418" w:left="1134" w:header="397" w:footer="720" w:gutter="567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CBDAB7" w14:textId="77777777" w:rsidR="006F0958" w:rsidRDefault="006F0958">
      <w:r>
        <w:separator/>
      </w:r>
    </w:p>
  </w:endnote>
  <w:endnote w:type="continuationSeparator" w:id="0">
    <w:p w14:paraId="2FDCC1F2" w14:textId="77777777" w:rsidR="006F0958" w:rsidRDefault="006F0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53D05" w14:textId="392BED95" w:rsidR="00594658" w:rsidRPr="0032512D" w:rsidRDefault="00594658" w:rsidP="00613487">
    <w:pPr>
      <w:pStyle w:val="Footer"/>
      <w:pBdr>
        <w:top w:val="single" w:sz="4" w:space="1" w:color="000000"/>
      </w:pBdr>
      <w:tabs>
        <w:tab w:val="clear" w:pos="9072"/>
        <w:tab w:val="center" w:pos="7938"/>
      </w:tabs>
      <w:ind w:firstLine="0"/>
    </w:pP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FILENAME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noProof/>
        <w:sz w:val="16"/>
      </w:rPr>
      <w:t>03_SWS-GrA(XYZ)_v0.docx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\*Arabic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ab/>
      <w:t xml:space="preserve">Data ostatniego wydruku: </w:t>
    </w:r>
    <w:r>
      <w:rPr>
        <w:rStyle w:val="PageNumber"/>
        <w:rFonts w:ascii="Arial" w:hAnsi="Arial" w:cs="Arial"/>
        <w:sz w:val="16"/>
      </w:rPr>
      <w:fldChar w:fldCharType="begin"/>
    </w:r>
    <w:r>
      <w:rPr>
        <w:rStyle w:val="PageNumber"/>
        <w:rFonts w:ascii="Arial" w:hAnsi="Arial" w:cs="Arial"/>
        <w:sz w:val="16"/>
      </w:rPr>
      <w:instrText xml:space="preserve"> PRINTDATE  \@ "dd MMM yyyy HH:mm" </w:instrText>
    </w:r>
    <w:r>
      <w:rPr>
        <w:rStyle w:val="PageNumber"/>
        <w:rFonts w:ascii="Arial" w:hAnsi="Arial" w:cs="Arial"/>
        <w:sz w:val="16"/>
      </w:rPr>
      <w:fldChar w:fldCharType="separate"/>
    </w:r>
    <w:r>
      <w:rPr>
        <w:rStyle w:val="PageNumber"/>
        <w:rFonts w:ascii="Arial" w:hAnsi="Arial" w:cs="Arial"/>
        <w:noProof/>
        <w:sz w:val="16"/>
      </w:rPr>
      <w:t>19 mar 2025 08:39</w:t>
    </w:r>
    <w:r>
      <w:rPr>
        <w:rStyle w:val="PageNumber"/>
        <w:rFonts w:ascii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E009D8" w14:textId="77777777" w:rsidR="006F0958" w:rsidRDefault="006F0958">
      <w:r>
        <w:separator/>
      </w:r>
    </w:p>
  </w:footnote>
  <w:footnote w:type="continuationSeparator" w:id="0">
    <w:p w14:paraId="6434C17A" w14:textId="77777777" w:rsidR="006F0958" w:rsidRDefault="006F0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E5741" w14:textId="77777777" w:rsidR="00594658" w:rsidRPr="00BD503A" w:rsidRDefault="00594658" w:rsidP="00BD503A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1141F" w14:textId="77777777" w:rsidR="00594658" w:rsidRPr="002A463E" w:rsidRDefault="00594658" w:rsidP="002A463E">
    <w:pPr>
      <w:pStyle w:val="BodyText2"/>
      <w:spacing w:line="240" w:lineRule="auto"/>
      <w:rPr>
        <w:rFonts w:ascii="Courier New" w:hAnsi="Courier New" w:cs="Courier New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34DE"/>
    <w:multiLevelType w:val="hybridMultilevel"/>
    <w:tmpl w:val="D366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4121"/>
    <w:multiLevelType w:val="multilevel"/>
    <w:tmpl w:val="819A50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2E14168"/>
    <w:multiLevelType w:val="hybridMultilevel"/>
    <w:tmpl w:val="E5AC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3314C"/>
    <w:multiLevelType w:val="hybridMultilevel"/>
    <w:tmpl w:val="BF941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80755"/>
    <w:multiLevelType w:val="hybridMultilevel"/>
    <w:tmpl w:val="0FDE2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F52DC"/>
    <w:multiLevelType w:val="hybridMultilevel"/>
    <w:tmpl w:val="2F10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E3DDC"/>
    <w:multiLevelType w:val="hybridMultilevel"/>
    <w:tmpl w:val="B75C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71EFF"/>
    <w:multiLevelType w:val="hybridMultilevel"/>
    <w:tmpl w:val="C4045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A3409"/>
    <w:multiLevelType w:val="hybridMultilevel"/>
    <w:tmpl w:val="12B4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96756"/>
    <w:multiLevelType w:val="hybridMultilevel"/>
    <w:tmpl w:val="403C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1F28A9"/>
    <w:multiLevelType w:val="hybridMultilevel"/>
    <w:tmpl w:val="1ACC5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73FBF"/>
    <w:multiLevelType w:val="hybridMultilevel"/>
    <w:tmpl w:val="6CDA7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8926FF"/>
    <w:multiLevelType w:val="hybridMultilevel"/>
    <w:tmpl w:val="85242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3"/>
  </w:num>
  <w:num w:numId="5">
    <w:abstractNumId w:val="4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6"/>
  </w:num>
  <w:num w:numId="11">
    <w:abstractNumId w:val="12"/>
  </w:num>
  <w:num w:numId="12">
    <w:abstractNumId w:val="10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58FD"/>
    <w:rsid w:val="00000E03"/>
    <w:rsid w:val="000040C8"/>
    <w:rsid w:val="00025A94"/>
    <w:rsid w:val="00031875"/>
    <w:rsid w:val="0003780E"/>
    <w:rsid w:val="000443B9"/>
    <w:rsid w:val="0005577F"/>
    <w:rsid w:val="00063AE6"/>
    <w:rsid w:val="00063D0C"/>
    <w:rsid w:val="00064FBF"/>
    <w:rsid w:val="00065B0C"/>
    <w:rsid w:val="000818C2"/>
    <w:rsid w:val="000C0455"/>
    <w:rsid w:val="000C07A2"/>
    <w:rsid w:val="000C6200"/>
    <w:rsid w:val="000D18B8"/>
    <w:rsid w:val="000E1AAC"/>
    <w:rsid w:val="00100F18"/>
    <w:rsid w:val="001010C5"/>
    <w:rsid w:val="00151458"/>
    <w:rsid w:val="00165433"/>
    <w:rsid w:val="001663D9"/>
    <w:rsid w:val="001704D6"/>
    <w:rsid w:val="00173C8F"/>
    <w:rsid w:val="00180FBF"/>
    <w:rsid w:val="0019753E"/>
    <w:rsid w:val="001A0338"/>
    <w:rsid w:val="001A2C7E"/>
    <w:rsid w:val="001B0F90"/>
    <w:rsid w:val="001B18CC"/>
    <w:rsid w:val="001B53F5"/>
    <w:rsid w:val="001C64A8"/>
    <w:rsid w:val="001D7EAB"/>
    <w:rsid w:val="001E75B4"/>
    <w:rsid w:val="00204C06"/>
    <w:rsid w:val="00204F59"/>
    <w:rsid w:val="00221B85"/>
    <w:rsid w:val="00237CBA"/>
    <w:rsid w:val="00244166"/>
    <w:rsid w:val="00284D78"/>
    <w:rsid w:val="002A0E68"/>
    <w:rsid w:val="002A463E"/>
    <w:rsid w:val="002A4A46"/>
    <w:rsid w:val="002B2018"/>
    <w:rsid w:val="002C5331"/>
    <w:rsid w:val="002C781B"/>
    <w:rsid w:val="002D46C7"/>
    <w:rsid w:val="003032ED"/>
    <w:rsid w:val="0032512D"/>
    <w:rsid w:val="00336F74"/>
    <w:rsid w:val="0034003C"/>
    <w:rsid w:val="00342FB9"/>
    <w:rsid w:val="00343996"/>
    <w:rsid w:val="00351474"/>
    <w:rsid w:val="00351C9C"/>
    <w:rsid w:val="00365051"/>
    <w:rsid w:val="0038232B"/>
    <w:rsid w:val="00390097"/>
    <w:rsid w:val="003971B9"/>
    <w:rsid w:val="003C1082"/>
    <w:rsid w:val="003D2CA3"/>
    <w:rsid w:val="003D30A2"/>
    <w:rsid w:val="003D646E"/>
    <w:rsid w:val="003E6F86"/>
    <w:rsid w:val="004114A8"/>
    <w:rsid w:val="0041297A"/>
    <w:rsid w:val="004177D8"/>
    <w:rsid w:val="004337E7"/>
    <w:rsid w:val="00437B3D"/>
    <w:rsid w:val="0044210B"/>
    <w:rsid w:val="00462F79"/>
    <w:rsid w:val="004774AE"/>
    <w:rsid w:val="00481B5F"/>
    <w:rsid w:val="004B20B2"/>
    <w:rsid w:val="004D5671"/>
    <w:rsid w:val="004E1ADF"/>
    <w:rsid w:val="004E7F9F"/>
    <w:rsid w:val="00516960"/>
    <w:rsid w:val="005214D3"/>
    <w:rsid w:val="00537D0F"/>
    <w:rsid w:val="005558AD"/>
    <w:rsid w:val="00561969"/>
    <w:rsid w:val="00563E25"/>
    <w:rsid w:val="00580F5E"/>
    <w:rsid w:val="00585BFF"/>
    <w:rsid w:val="00593717"/>
    <w:rsid w:val="00594658"/>
    <w:rsid w:val="005A5155"/>
    <w:rsid w:val="005B46AD"/>
    <w:rsid w:val="005D58FD"/>
    <w:rsid w:val="005F6DE4"/>
    <w:rsid w:val="00602EFA"/>
    <w:rsid w:val="00603648"/>
    <w:rsid w:val="006068B2"/>
    <w:rsid w:val="00606BDC"/>
    <w:rsid w:val="00613487"/>
    <w:rsid w:val="00620916"/>
    <w:rsid w:val="006A5EF0"/>
    <w:rsid w:val="006B1F24"/>
    <w:rsid w:val="006F0958"/>
    <w:rsid w:val="006F5A48"/>
    <w:rsid w:val="00704793"/>
    <w:rsid w:val="00742BCF"/>
    <w:rsid w:val="00747416"/>
    <w:rsid w:val="00750A41"/>
    <w:rsid w:val="00774D3F"/>
    <w:rsid w:val="00784EDB"/>
    <w:rsid w:val="007A7541"/>
    <w:rsid w:val="007E2B87"/>
    <w:rsid w:val="007F71C3"/>
    <w:rsid w:val="008023A9"/>
    <w:rsid w:val="00821499"/>
    <w:rsid w:val="00834FC8"/>
    <w:rsid w:val="008479A0"/>
    <w:rsid w:val="00852C37"/>
    <w:rsid w:val="008A30F7"/>
    <w:rsid w:val="008A7243"/>
    <w:rsid w:val="008B0353"/>
    <w:rsid w:val="008B4F86"/>
    <w:rsid w:val="008D2CCF"/>
    <w:rsid w:val="008E0427"/>
    <w:rsid w:val="008E2F82"/>
    <w:rsid w:val="008F365F"/>
    <w:rsid w:val="00920B0A"/>
    <w:rsid w:val="0092175D"/>
    <w:rsid w:val="00923B6A"/>
    <w:rsid w:val="009325E0"/>
    <w:rsid w:val="00937BB0"/>
    <w:rsid w:val="009671D1"/>
    <w:rsid w:val="00967EDA"/>
    <w:rsid w:val="00970065"/>
    <w:rsid w:val="00976CCD"/>
    <w:rsid w:val="009949CF"/>
    <w:rsid w:val="009B52AE"/>
    <w:rsid w:val="009C4FF7"/>
    <w:rsid w:val="009E0C48"/>
    <w:rsid w:val="00A27180"/>
    <w:rsid w:val="00A32660"/>
    <w:rsid w:val="00A35CB2"/>
    <w:rsid w:val="00A43E32"/>
    <w:rsid w:val="00A75153"/>
    <w:rsid w:val="00A76465"/>
    <w:rsid w:val="00A7646E"/>
    <w:rsid w:val="00A76FD2"/>
    <w:rsid w:val="00A85047"/>
    <w:rsid w:val="00A92FF0"/>
    <w:rsid w:val="00AA5B36"/>
    <w:rsid w:val="00AC04D3"/>
    <w:rsid w:val="00AC1977"/>
    <w:rsid w:val="00AE69F0"/>
    <w:rsid w:val="00B11D71"/>
    <w:rsid w:val="00B32879"/>
    <w:rsid w:val="00B4045D"/>
    <w:rsid w:val="00B41478"/>
    <w:rsid w:val="00B5610A"/>
    <w:rsid w:val="00B64A5A"/>
    <w:rsid w:val="00B67120"/>
    <w:rsid w:val="00B67D35"/>
    <w:rsid w:val="00B95BE9"/>
    <w:rsid w:val="00B97709"/>
    <w:rsid w:val="00BB309C"/>
    <w:rsid w:val="00BD503A"/>
    <w:rsid w:val="00BD5B84"/>
    <w:rsid w:val="00BF42E4"/>
    <w:rsid w:val="00C010CB"/>
    <w:rsid w:val="00C71F60"/>
    <w:rsid w:val="00C84BDD"/>
    <w:rsid w:val="00C87B06"/>
    <w:rsid w:val="00C967B8"/>
    <w:rsid w:val="00CA0369"/>
    <w:rsid w:val="00CB590D"/>
    <w:rsid w:val="00CC0943"/>
    <w:rsid w:val="00CC52FE"/>
    <w:rsid w:val="00CD0D4A"/>
    <w:rsid w:val="00CD2D6E"/>
    <w:rsid w:val="00CD78D7"/>
    <w:rsid w:val="00CF5278"/>
    <w:rsid w:val="00CF6458"/>
    <w:rsid w:val="00D07AB3"/>
    <w:rsid w:val="00D24B5F"/>
    <w:rsid w:val="00D43452"/>
    <w:rsid w:val="00D46993"/>
    <w:rsid w:val="00D97214"/>
    <w:rsid w:val="00DA3982"/>
    <w:rsid w:val="00DB41CB"/>
    <w:rsid w:val="00DD75DA"/>
    <w:rsid w:val="00DE7D70"/>
    <w:rsid w:val="00DF67CD"/>
    <w:rsid w:val="00E02047"/>
    <w:rsid w:val="00E1440F"/>
    <w:rsid w:val="00E25B05"/>
    <w:rsid w:val="00E37A39"/>
    <w:rsid w:val="00E542EA"/>
    <w:rsid w:val="00E54301"/>
    <w:rsid w:val="00E645F4"/>
    <w:rsid w:val="00E7625F"/>
    <w:rsid w:val="00E82A9A"/>
    <w:rsid w:val="00EA34D7"/>
    <w:rsid w:val="00EA456B"/>
    <w:rsid w:val="00EA66FA"/>
    <w:rsid w:val="00EC141B"/>
    <w:rsid w:val="00EE7B4C"/>
    <w:rsid w:val="00EF1646"/>
    <w:rsid w:val="00EF6C1D"/>
    <w:rsid w:val="00EF7D19"/>
    <w:rsid w:val="00F171A4"/>
    <w:rsid w:val="00F438A8"/>
    <w:rsid w:val="00F6345C"/>
    <w:rsid w:val="00F76CEF"/>
    <w:rsid w:val="00F87BF0"/>
    <w:rsid w:val="00F91DA3"/>
    <w:rsid w:val="00FD088C"/>
    <w:rsid w:val="00FE039B"/>
    <w:rsid w:val="0AA23DBF"/>
    <w:rsid w:val="1528EB26"/>
    <w:rsid w:val="6C51F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E30FC6"/>
  <w15:chartTrackingRefBased/>
  <w15:docId w15:val="{2C3168A1-280B-4F70-81F1-AF29D2F2D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0F7"/>
    <w:pPr>
      <w:spacing w:line="276" w:lineRule="auto"/>
      <w:ind w:firstLine="357"/>
    </w:pPr>
    <w:rPr>
      <w:sz w:val="24"/>
      <w:lang w:eastAsia="pl-PL"/>
    </w:rPr>
  </w:style>
  <w:style w:type="paragraph" w:styleId="Heading1">
    <w:name w:val="heading 1"/>
    <w:basedOn w:val="Normal"/>
    <w:next w:val="Normal"/>
    <w:autoRedefine/>
    <w:qFormat/>
    <w:rsid w:val="00EA456B"/>
    <w:pPr>
      <w:keepNext/>
      <w:numPr>
        <w:numId w:val="1"/>
      </w:numPr>
      <w:spacing w:before="240"/>
      <w:outlineLvl w:val="0"/>
    </w:pPr>
    <w:rPr>
      <w:b/>
    </w:rPr>
  </w:style>
  <w:style w:type="paragraph" w:styleId="Heading2">
    <w:name w:val="heading 2"/>
    <w:basedOn w:val="Normal"/>
    <w:next w:val="Normal"/>
    <w:autoRedefine/>
    <w:qFormat/>
    <w:rsid w:val="00365051"/>
    <w:pPr>
      <w:keepNext/>
      <w:numPr>
        <w:ilvl w:val="1"/>
        <w:numId w:val="1"/>
      </w:numPr>
      <w:spacing w:before="120"/>
      <w:ind w:left="578" w:hanging="578"/>
      <w:outlineLvl w:val="1"/>
    </w:pPr>
    <w:rPr>
      <w:b/>
      <w:bCs/>
      <w:i/>
      <w:szCs w:val="24"/>
    </w:rPr>
  </w:style>
  <w:style w:type="paragraph" w:styleId="Heading3">
    <w:name w:val="heading 3"/>
    <w:basedOn w:val="Normal"/>
    <w:next w:val="Normal"/>
    <w:autoRedefine/>
    <w:qFormat/>
    <w:rsid w:val="003D2CA3"/>
    <w:pPr>
      <w:keepNext/>
      <w:numPr>
        <w:ilvl w:val="2"/>
        <w:numId w:val="1"/>
      </w:numPr>
      <w:spacing w:before="60" w:after="6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rFonts w:ascii="Arial" w:hAnsi="Arial"/>
      <w:b/>
      <w:bCs/>
      <w:sz w:val="22"/>
    </w:rPr>
  </w:style>
  <w:style w:type="character" w:customStyle="1" w:styleId="tekstwtabeliZnak">
    <w:name w:val="tekst_w_tabeli Znak"/>
    <w:link w:val="tekstwtabeli"/>
    <w:rsid w:val="001010C5"/>
    <w:rPr>
      <w:rFonts w:ascii="Arial" w:hAnsi="Arial"/>
      <w:bCs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customStyle="1" w:styleId="komentarz">
    <w:name w:val="komentarz"/>
    <w:basedOn w:val="Normal"/>
    <w:autoRedefine/>
    <w:rsid w:val="002A463E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customStyle="1" w:styleId="wpiswtabeli">
    <w:name w:val="wpis_w_tabeli"/>
    <w:autoRedefine/>
    <w:rsid w:val="005D58FD"/>
    <w:rPr>
      <w:rFonts w:ascii="Arial" w:hAnsi="Arial" w:cs="Arial"/>
      <w:b/>
      <w:bCs/>
      <w:sz w:val="16"/>
      <w:lang w:eastAsia="pl-PL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"/>
    <w:link w:val="tekstwtabeliZnak"/>
    <w:autoRedefine/>
    <w:rsid w:val="001010C5"/>
    <w:rPr>
      <w:rFonts w:ascii="Arial" w:hAnsi="Arial"/>
      <w:bCs/>
    </w:rPr>
  </w:style>
  <w:style w:type="paragraph" w:customStyle="1" w:styleId="tekstwtabelicentr">
    <w:name w:val="tekst_w_tabeli_centr"/>
    <w:basedOn w:val="tekstwtabeli"/>
    <w:pPr>
      <w:jc w:val="center"/>
    </w:pPr>
  </w:style>
  <w:style w:type="paragraph" w:customStyle="1" w:styleId="tekstwtabeliTNR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customStyle="1" w:styleId="Tekstpodstawowykursywa">
    <w:name w:val="Tekst podstawowy kursywa"/>
    <w:basedOn w:val="Normal"/>
    <w:rsid w:val="005D58FD"/>
    <w:pPr>
      <w:spacing w:before="240" w:after="120"/>
    </w:pPr>
    <w:rPr>
      <w:b/>
      <w:bCs/>
      <w:i/>
      <w:iCs/>
      <w:lang w:val="en-US"/>
    </w:rPr>
  </w:style>
  <w:style w:type="paragraph" w:customStyle="1" w:styleId="komentarzZnak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BodyText3">
    <w:name w:val="Body Text 3"/>
    <w:basedOn w:val="Normal"/>
    <w:rPr>
      <w:i/>
      <w:iCs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 w:val="0"/>
    </w:rPr>
  </w:style>
  <w:style w:type="character" w:customStyle="1" w:styleId="komentarzZnakZnak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010C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010C5"/>
    <w:rPr>
      <w:rFonts w:ascii="Tahoma" w:hAnsi="Tahoma" w:cs="Tahoma"/>
      <w:sz w:val="16"/>
      <w:szCs w:val="16"/>
    </w:rPr>
  </w:style>
  <w:style w:type="character" w:customStyle="1" w:styleId="WW8Num3z0">
    <w:name w:val="WW8Num3z0"/>
    <w:rsid w:val="00B97709"/>
    <w:rPr>
      <w:rFonts w:ascii="Wingdings" w:hAnsi="Wingdings"/>
    </w:rPr>
  </w:style>
  <w:style w:type="character" w:styleId="CommentReference">
    <w:name w:val="annotation reference"/>
    <w:uiPriority w:val="99"/>
    <w:semiHidden/>
    <w:unhideWhenUsed/>
    <w:rsid w:val="001B1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18CC"/>
  </w:style>
  <w:style w:type="character" w:customStyle="1" w:styleId="CommentTextChar">
    <w:name w:val="Comment Text Char"/>
    <w:link w:val="CommentText"/>
    <w:uiPriority w:val="99"/>
    <w:semiHidden/>
    <w:rsid w:val="001B18CC"/>
    <w:rPr>
      <w:lang w:val="pl-PL" w:eastAsia="pl-P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8C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B18CC"/>
    <w:rPr>
      <w:b/>
      <w:bCs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customStyle="1" w:styleId="podpowiedzi">
    <w:name w:val="podpowiedzi"/>
    <w:basedOn w:val="Normal"/>
    <w:next w:val="Normal"/>
    <w:qFormat/>
    <w:rsid w:val="008A30F7"/>
    <w:pPr>
      <w:spacing w:line="240" w:lineRule="auto"/>
      <w:ind w:firstLine="0"/>
    </w:pPr>
    <w:rPr>
      <w:rFonts w:ascii="Arial" w:hAnsi="Arial"/>
      <w:i/>
      <w:sz w:val="16"/>
    </w:rPr>
  </w:style>
  <w:style w:type="character" w:customStyle="1" w:styleId="WW8Num8z0">
    <w:name w:val="WW8Num8z0"/>
    <w:rsid w:val="009C4FF7"/>
    <w:rPr>
      <w:rFonts w:ascii="Wingdings" w:hAnsi="Wingdings"/>
    </w:rPr>
  </w:style>
  <w:style w:type="character" w:styleId="Strong">
    <w:name w:val="Strong"/>
    <w:uiPriority w:val="22"/>
    <w:qFormat/>
    <w:rsid w:val="00DE7D70"/>
    <w:rPr>
      <w:b/>
      <w:bCs/>
    </w:rPr>
  </w:style>
  <w:style w:type="character" w:customStyle="1" w:styleId="apple-converted-space">
    <w:name w:val="apple-converted-space"/>
    <w:rsid w:val="00DE7D70"/>
  </w:style>
  <w:style w:type="character" w:styleId="Emphasis">
    <w:name w:val="Emphasis"/>
    <w:uiPriority w:val="20"/>
    <w:qFormat/>
    <w:rsid w:val="00DE7D70"/>
    <w:rPr>
      <w:i/>
      <w:iCs/>
    </w:rPr>
  </w:style>
  <w:style w:type="character" w:customStyle="1" w:styleId="FooterChar">
    <w:name w:val="Footer Char"/>
    <w:link w:val="Footer"/>
    <w:rsid w:val="0032512D"/>
    <w:rPr>
      <w:sz w:val="24"/>
    </w:rPr>
  </w:style>
  <w:style w:type="paragraph" w:customStyle="1" w:styleId="Podpowiedzi0">
    <w:name w:val="Podpowiedzi"/>
    <w:basedOn w:val="Normal"/>
    <w:next w:val="Normal"/>
    <w:qFormat/>
    <w:rsid w:val="00065B0C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paragraph" w:customStyle="1" w:styleId="paragraph">
    <w:name w:val="paragraph"/>
    <w:basedOn w:val="Normal"/>
    <w:rsid w:val="008D2CCF"/>
    <w:pPr>
      <w:spacing w:before="100" w:beforeAutospacing="1" w:after="100" w:afterAutospacing="1" w:line="240" w:lineRule="auto"/>
      <w:ind w:firstLine="0"/>
    </w:pPr>
    <w:rPr>
      <w:szCs w:val="24"/>
      <w:lang w:eastAsia="ja-JP"/>
    </w:rPr>
  </w:style>
  <w:style w:type="character" w:customStyle="1" w:styleId="normaltextrun">
    <w:name w:val="normaltextrun"/>
    <w:rsid w:val="008D2CCF"/>
  </w:style>
  <w:style w:type="character" w:customStyle="1" w:styleId="eop">
    <w:name w:val="eop"/>
    <w:rsid w:val="008D2CCF"/>
  </w:style>
  <w:style w:type="character" w:styleId="Hyperlink">
    <w:name w:val="Hyperlink"/>
    <w:uiPriority w:val="99"/>
    <w:unhideWhenUsed/>
    <w:rsid w:val="00B6712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67120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B67120"/>
    <w:rPr>
      <w:color w:val="954F72"/>
      <w:u w:val="single"/>
    </w:rPr>
  </w:style>
  <w:style w:type="paragraph" w:styleId="NormalWeb">
    <w:name w:val="Normal (Web)"/>
    <w:basedOn w:val="Normal"/>
    <w:uiPriority w:val="99"/>
    <w:semiHidden/>
    <w:unhideWhenUsed/>
    <w:rsid w:val="00221B85"/>
    <w:pPr>
      <w:spacing w:before="100" w:beforeAutospacing="1" w:after="100" w:afterAutospacing="1" w:line="240" w:lineRule="auto"/>
      <w:ind w:firstLine="0"/>
    </w:pPr>
    <w:rPr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02_DZW-Gr41c(Jackowski,%20Kaw&#281;cki,%20Serafin)_v0.1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Studia_Podyplomowe\szablony%20dokument&#243;w%20i%20prezentacji\2004_01_ZPTT_szablon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3F5DC65464D4BB2B314C5DD93712A" ma:contentTypeVersion="3" ma:contentTypeDescription="Create a new document." ma:contentTypeScope="" ma:versionID="c0a67ed057314ab55a81668151ef509d">
  <xsd:schema xmlns:xsd="http://www.w3.org/2001/XMLSchema" xmlns:xs="http://www.w3.org/2001/XMLSchema" xmlns:p="http://schemas.microsoft.com/office/2006/metadata/properties" xmlns:ns2="33613fca-b75c-4120-be07-8e445647d315" targetNamespace="http://schemas.microsoft.com/office/2006/metadata/properties" ma:root="true" ma:fieldsID="e2507ec3dc19bb5e5083726f085efbe7" ns2:_="">
    <xsd:import namespace="33613fca-b75c-4120-be07-8e445647d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13fca-b75c-4120-be07-8e445647d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0E9F769C-5801-4051-9241-DCA4458E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13fca-b75c-4120-be07-8e445647d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C971B6-0B1A-44A3-8B0D-0B6A4BA849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097B21-80B2-460A-9190-B3F1F33D11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C85152-71E5-4ED8-850F-65635821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2004_01_ZPTT_szablon.dot</Template>
  <TotalTime>193</TotalTime>
  <Pages>1</Pages>
  <Words>2285</Words>
  <Characters>13710</Characters>
  <Application>Microsoft Office Word</Application>
  <DocSecurity>0</DocSecurity>
  <Lines>114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ARKUSZ ZLECENIA PROJEKTOWEGO</vt:lpstr>
    </vt:vector>
  </TitlesOfParts>
  <Company>PG</Company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Maksymilian Jackowski</cp:lastModifiedBy>
  <cp:revision>26</cp:revision>
  <cp:lastPrinted>2025-03-19T07:39:00Z</cp:lastPrinted>
  <dcterms:created xsi:type="dcterms:W3CDTF">2019-03-10T08:49:00Z</dcterms:created>
  <dcterms:modified xsi:type="dcterms:W3CDTF">2026-04-29T10:05:00Z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0x010100B133F5DC65464D4BB2B314C5DD93712A</vt:lpwstr>
  </property>
</Properties>
</file>